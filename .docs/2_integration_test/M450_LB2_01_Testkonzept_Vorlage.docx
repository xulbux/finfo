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1650" w14:textId="4A215C07" w:rsidR="00BD177F" w:rsidRPr="003E385C" w:rsidRDefault="0026243E" w:rsidP="00C17DBF">
      <w:pPr>
        <w:pStyle w:val="Headingwonumber"/>
        <w:rPr>
          <w:rFonts w:cs="Arial"/>
        </w:rPr>
      </w:pPr>
      <w:r w:rsidRPr="003E385C">
        <w:rPr>
          <w:rFonts w:cs="Arial"/>
        </w:rPr>
        <w:t xml:space="preserve">Vorlage </w:t>
      </w:r>
      <w:r w:rsidR="00AF5A55" w:rsidRPr="003E385C">
        <w:rPr>
          <w:rFonts w:cs="Arial"/>
        </w:rPr>
        <w:t xml:space="preserve">zu </w:t>
      </w:r>
      <w:r w:rsidR="00BD177F" w:rsidRPr="003E385C">
        <w:rPr>
          <w:rFonts w:cs="Arial"/>
        </w:rPr>
        <w:t>LB</w:t>
      </w:r>
      <w:r w:rsidR="008B16C2" w:rsidRPr="003E385C">
        <w:rPr>
          <w:rFonts w:cs="Arial"/>
        </w:rPr>
        <w:t>2</w:t>
      </w:r>
      <w:r w:rsidR="00BD177F" w:rsidRPr="003E385C">
        <w:rPr>
          <w:rFonts w:cs="Arial"/>
        </w:rPr>
        <w:t xml:space="preserve">: </w:t>
      </w:r>
      <w:r w:rsidR="009A033E">
        <w:rPr>
          <w:rFonts w:cs="Arial"/>
        </w:rPr>
        <w:t xml:space="preserve">Testkonzept </w:t>
      </w:r>
      <w:r w:rsidR="008B16C2" w:rsidRPr="003E385C">
        <w:rPr>
          <w:rFonts w:cs="Arial"/>
          <w:spacing w:val="-7"/>
        </w:rPr>
        <w:t>Integratio</w:t>
      </w:r>
      <w:r w:rsidR="009A033E">
        <w:rPr>
          <w:rFonts w:cs="Arial"/>
          <w:spacing w:val="-7"/>
        </w:rPr>
        <w:t>n</w:t>
      </w:r>
    </w:p>
    <w:p w14:paraId="1AC03EE0" w14:textId="277520DF" w:rsidR="00807CB3" w:rsidRPr="002E4619" w:rsidRDefault="00807CB3" w:rsidP="00807CB3">
      <w:pPr>
        <w:rPr>
          <w:rFonts w:asciiTheme="minorHAnsi" w:hAnsiTheme="minorHAnsi" w:cstheme="minorHAnsi"/>
          <w:i/>
          <w:iCs/>
        </w:rPr>
      </w:pPr>
    </w:p>
    <w:p w14:paraId="6BF01ED1" w14:textId="28B79B48" w:rsidR="002E4619" w:rsidRDefault="002E4619" w:rsidP="00807CB3">
      <w:pPr>
        <w:rPr>
          <w:rFonts w:asciiTheme="minorHAnsi" w:hAnsiTheme="minorHAnsi" w:cstheme="minorHAnsi"/>
          <w:i/>
          <w:iCs/>
        </w:rPr>
      </w:pPr>
      <w:r w:rsidRPr="002E4619">
        <w:rPr>
          <w:rFonts w:asciiTheme="minorHAnsi" w:hAnsiTheme="minorHAnsi" w:cstheme="minorHAnsi"/>
          <w:i/>
          <w:iCs/>
        </w:rPr>
        <w:t xml:space="preserve">Dieses Dokument ist eine Vorlage für die Dokumentation, die Sie schreiben sollen für LB2. </w:t>
      </w:r>
    </w:p>
    <w:p w14:paraId="069001E8" w14:textId="77777777" w:rsidR="006853B1" w:rsidRPr="006853B1" w:rsidRDefault="006853B1" w:rsidP="006853B1"/>
    <w:sdt>
      <w:sdtPr>
        <w:rPr>
          <w:b w:val="0"/>
          <w:sz w:val="24"/>
          <w:szCs w:val="24"/>
        </w:rPr>
        <w:id w:val="-1346176792"/>
        <w:docPartObj>
          <w:docPartGallery w:val="Table of Contents"/>
          <w:docPartUnique/>
        </w:docPartObj>
      </w:sdtPr>
      <w:sdtEndPr>
        <w:rPr>
          <w:bCs/>
          <w:noProof/>
        </w:rPr>
      </w:sdtEndPr>
      <w:sdtContent>
        <w:p w14:paraId="5ACEA566" w14:textId="10882730" w:rsidR="008A3AA8" w:rsidRDefault="008A3AA8" w:rsidP="008A3AA8">
          <w:pPr>
            <w:pStyle w:val="Headingwonumber"/>
          </w:pPr>
          <w:r>
            <w:t>Inhalt</w:t>
          </w:r>
        </w:p>
        <w:p w14:paraId="563C5F06" w14:textId="1FD3A6BC" w:rsidR="008A3AA8" w:rsidRDefault="008A3AA8">
          <w:pPr>
            <w:pStyle w:val="TOC1"/>
            <w:tabs>
              <w:tab w:val="left" w:pos="480"/>
              <w:tab w:val="right" w:leader="dot" w:pos="906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5536610" w:history="1">
            <w:r w:rsidRPr="00FC4487">
              <w:rPr>
                <w:rStyle w:val="Hyperlink"/>
                <w:noProof/>
              </w:rPr>
              <w:t>1</w:t>
            </w:r>
            <w:r>
              <w:rPr>
                <w:rFonts w:asciiTheme="minorHAnsi" w:eastAsiaTheme="minorEastAsia" w:hAnsiTheme="minorHAnsi" w:cstheme="minorBidi"/>
                <w:noProof/>
                <w:kern w:val="2"/>
                <w14:ligatures w14:val="standardContextual"/>
              </w:rPr>
              <w:tab/>
            </w:r>
            <w:r w:rsidRPr="00FC4487">
              <w:rPr>
                <w:rStyle w:val="Hyperlink"/>
                <w:noProof/>
              </w:rPr>
              <w:t>Einleitung</w:t>
            </w:r>
            <w:r>
              <w:rPr>
                <w:noProof/>
                <w:webHidden/>
              </w:rPr>
              <w:tab/>
            </w:r>
            <w:r>
              <w:rPr>
                <w:noProof/>
                <w:webHidden/>
              </w:rPr>
              <w:fldChar w:fldCharType="begin"/>
            </w:r>
            <w:r>
              <w:rPr>
                <w:noProof/>
                <w:webHidden/>
              </w:rPr>
              <w:instrText xml:space="preserve"> PAGEREF _Toc205536610 \h </w:instrText>
            </w:r>
            <w:r>
              <w:rPr>
                <w:noProof/>
                <w:webHidden/>
              </w:rPr>
            </w:r>
            <w:r>
              <w:rPr>
                <w:noProof/>
                <w:webHidden/>
              </w:rPr>
              <w:fldChar w:fldCharType="separate"/>
            </w:r>
            <w:r>
              <w:rPr>
                <w:noProof/>
                <w:webHidden/>
              </w:rPr>
              <w:t>1</w:t>
            </w:r>
            <w:r>
              <w:rPr>
                <w:noProof/>
                <w:webHidden/>
              </w:rPr>
              <w:fldChar w:fldCharType="end"/>
            </w:r>
          </w:hyperlink>
        </w:p>
        <w:p w14:paraId="6516493C" w14:textId="2265DBC7" w:rsidR="008A3AA8" w:rsidRDefault="008A3AA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05536611" w:history="1">
            <w:r w:rsidRPr="00FC4487">
              <w:rPr>
                <w:rStyle w:val="Hyperlink"/>
                <w:noProof/>
              </w:rPr>
              <w:t>2</w:t>
            </w:r>
            <w:r>
              <w:rPr>
                <w:rFonts w:asciiTheme="minorHAnsi" w:eastAsiaTheme="minorEastAsia" w:hAnsiTheme="minorHAnsi" w:cstheme="minorBidi"/>
                <w:noProof/>
                <w:kern w:val="2"/>
                <w14:ligatures w14:val="standardContextual"/>
              </w:rPr>
              <w:tab/>
            </w:r>
            <w:r w:rsidRPr="00FC4487">
              <w:rPr>
                <w:rStyle w:val="Hyperlink"/>
                <w:noProof/>
              </w:rPr>
              <w:t>Testumgebung</w:t>
            </w:r>
            <w:r>
              <w:rPr>
                <w:noProof/>
                <w:webHidden/>
              </w:rPr>
              <w:tab/>
            </w:r>
            <w:r>
              <w:rPr>
                <w:noProof/>
                <w:webHidden/>
              </w:rPr>
              <w:fldChar w:fldCharType="begin"/>
            </w:r>
            <w:r>
              <w:rPr>
                <w:noProof/>
                <w:webHidden/>
              </w:rPr>
              <w:instrText xml:space="preserve"> PAGEREF _Toc205536611 \h </w:instrText>
            </w:r>
            <w:r>
              <w:rPr>
                <w:noProof/>
                <w:webHidden/>
              </w:rPr>
            </w:r>
            <w:r>
              <w:rPr>
                <w:noProof/>
                <w:webHidden/>
              </w:rPr>
              <w:fldChar w:fldCharType="separate"/>
            </w:r>
            <w:r>
              <w:rPr>
                <w:noProof/>
                <w:webHidden/>
              </w:rPr>
              <w:t>1</w:t>
            </w:r>
            <w:r>
              <w:rPr>
                <w:noProof/>
                <w:webHidden/>
              </w:rPr>
              <w:fldChar w:fldCharType="end"/>
            </w:r>
          </w:hyperlink>
        </w:p>
        <w:p w14:paraId="23047DC2" w14:textId="64A6485B" w:rsidR="008A3AA8" w:rsidRDefault="008A3AA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05536612" w:history="1">
            <w:r w:rsidRPr="00FC4487">
              <w:rPr>
                <w:rStyle w:val="Hyperlink"/>
                <w:noProof/>
              </w:rPr>
              <w:t>3</w:t>
            </w:r>
            <w:r>
              <w:rPr>
                <w:rFonts w:asciiTheme="minorHAnsi" w:eastAsiaTheme="minorEastAsia" w:hAnsiTheme="minorHAnsi" w:cstheme="minorBidi"/>
                <w:noProof/>
                <w:kern w:val="2"/>
                <w14:ligatures w14:val="standardContextual"/>
              </w:rPr>
              <w:tab/>
            </w:r>
            <w:r w:rsidRPr="00FC4487">
              <w:rPr>
                <w:rStyle w:val="Hyperlink"/>
                <w:noProof/>
              </w:rPr>
              <w:t>Schwerpunkte und Begründung</w:t>
            </w:r>
            <w:r>
              <w:rPr>
                <w:noProof/>
                <w:webHidden/>
              </w:rPr>
              <w:tab/>
            </w:r>
            <w:r>
              <w:rPr>
                <w:noProof/>
                <w:webHidden/>
              </w:rPr>
              <w:fldChar w:fldCharType="begin"/>
            </w:r>
            <w:r>
              <w:rPr>
                <w:noProof/>
                <w:webHidden/>
              </w:rPr>
              <w:instrText xml:space="preserve"> PAGEREF _Toc205536612 \h </w:instrText>
            </w:r>
            <w:r>
              <w:rPr>
                <w:noProof/>
                <w:webHidden/>
              </w:rPr>
            </w:r>
            <w:r>
              <w:rPr>
                <w:noProof/>
                <w:webHidden/>
              </w:rPr>
              <w:fldChar w:fldCharType="separate"/>
            </w:r>
            <w:r>
              <w:rPr>
                <w:noProof/>
                <w:webHidden/>
              </w:rPr>
              <w:t>1</w:t>
            </w:r>
            <w:r>
              <w:rPr>
                <w:noProof/>
                <w:webHidden/>
              </w:rPr>
              <w:fldChar w:fldCharType="end"/>
            </w:r>
          </w:hyperlink>
        </w:p>
        <w:p w14:paraId="7E5931B9" w14:textId="65AD490D"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13" w:history="1">
            <w:r w:rsidRPr="00FC4487">
              <w:rPr>
                <w:rStyle w:val="Hyperlink"/>
                <w:noProof/>
              </w:rPr>
              <w:t>3.1</w:t>
            </w:r>
            <w:r>
              <w:rPr>
                <w:rFonts w:asciiTheme="minorHAnsi" w:eastAsiaTheme="minorEastAsia" w:hAnsiTheme="minorHAnsi" w:cstheme="minorBidi"/>
                <w:noProof/>
                <w:kern w:val="2"/>
                <w14:ligatures w14:val="standardContextual"/>
              </w:rPr>
              <w:tab/>
            </w:r>
            <w:r w:rsidRPr="00FC4487">
              <w:rPr>
                <w:rStyle w:val="Hyperlink"/>
                <w:noProof/>
              </w:rPr>
              <w:t>Datenbankverbindung</w:t>
            </w:r>
            <w:r>
              <w:rPr>
                <w:noProof/>
                <w:webHidden/>
              </w:rPr>
              <w:tab/>
            </w:r>
            <w:r>
              <w:rPr>
                <w:noProof/>
                <w:webHidden/>
              </w:rPr>
              <w:fldChar w:fldCharType="begin"/>
            </w:r>
            <w:r>
              <w:rPr>
                <w:noProof/>
                <w:webHidden/>
              </w:rPr>
              <w:instrText xml:space="preserve"> PAGEREF _Toc205536613 \h </w:instrText>
            </w:r>
            <w:r>
              <w:rPr>
                <w:noProof/>
                <w:webHidden/>
              </w:rPr>
            </w:r>
            <w:r>
              <w:rPr>
                <w:noProof/>
                <w:webHidden/>
              </w:rPr>
              <w:fldChar w:fldCharType="separate"/>
            </w:r>
            <w:r>
              <w:rPr>
                <w:noProof/>
                <w:webHidden/>
              </w:rPr>
              <w:t>1</w:t>
            </w:r>
            <w:r>
              <w:rPr>
                <w:noProof/>
                <w:webHidden/>
              </w:rPr>
              <w:fldChar w:fldCharType="end"/>
            </w:r>
          </w:hyperlink>
        </w:p>
        <w:p w14:paraId="3ED57387" w14:textId="5E1103B9"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14" w:history="1">
            <w:r w:rsidRPr="00FC4487">
              <w:rPr>
                <w:rStyle w:val="Hyperlink"/>
                <w:noProof/>
              </w:rPr>
              <w:t>3.2</w:t>
            </w:r>
            <w:r>
              <w:rPr>
                <w:rFonts w:asciiTheme="minorHAnsi" w:eastAsiaTheme="minorEastAsia" w:hAnsiTheme="minorHAnsi" w:cstheme="minorBidi"/>
                <w:noProof/>
                <w:kern w:val="2"/>
                <w14:ligatures w14:val="standardContextual"/>
              </w:rPr>
              <w:tab/>
            </w:r>
            <w:r w:rsidRPr="00FC4487">
              <w:rPr>
                <w:rStyle w:val="Hyperlink"/>
                <w:noProof/>
              </w:rPr>
              <w:t xml:space="preserve">Transaktionsprüfungen / CRUD </w:t>
            </w:r>
            <w:r w:rsidRPr="00FC4487">
              <w:rPr>
                <w:rStyle w:val="Hyperlink"/>
                <w:i/>
                <w:noProof/>
              </w:rPr>
              <w:t>[Beispiel]</w:t>
            </w:r>
            <w:r>
              <w:rPr>
                <w:noProof/>
                <w:webHidden/>
              </w:rPr>
              <w:tab/>
            </w:r>
            <w:r>
              <w:rPr>
                <w:noProof/>
                <w:webHidden/>
              </w:rPr>
              <w:fldChar w:fldCharType="begin"/>
            </w:r>
            <w:r>
              <w:rPr>
                <w:noProof/>
                <w:webHidden/>
              </w:rPr>
              <w:instrText xml:space="preserve"> PAGEREF _Toc205536614 \h </w:instrText>
            </w:r>
            <w:r>
              <w:rPr>
                <w:noProof/>
                <w:webHidden/>
              </w:rPr>
            </w:r>
            <w:r>
              <w:rPr>
                <w:noProof/>
                <w:webHidden/>
              </w:rPr>
              <w:fldChar w:fldCharType="separate"/>
            </w:r>
            <w:r>
              <w:rPr>
                <w:noProof/>
                <w:webHidden/>
              </w:rPr>
              <w:t>1</w:t>
            </w:r>
            <w:r>
              <w:rPr>
                <w:noProof/>
                <w:webHidden/>
              </w:rPr>
              <w:fldChar w:fldCharType="end"/>
            </w:r>
          </w:hyperlink>
        </w:p>
        <w:p w14:paraId="1DBDDC7C" w14:textId="27FC4B57"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15" w:history="1">
            <w:r w:rsidRPr="00FC4487">
              <w:rPr>
                <w:rStyle w:val="Hyperlink"/>
                <w:noProof/>
              </w:rPr>
              <w:t>3.3</w:t>
            </w:r>
            <w:r>
              <w:rPr>
                <w:rFonts w:asciiTheme="minorHAnsi" w:eastAsiaTheme="minorEastAsia" w:hAnsiTheme="minorHAnsi" w:cstheme="minorBidi"/>
                <w:noProof/>
                <w:kern w:val="2"/>
                <w14:ligatures w14:val="standardContextual"/>
              </w:rPr>
              <w:tab/>
            </w:r>
            <w:r w:rsidRPr="00FC4487">
              <w:rPr>
                <w:rStyle w:val="Hyperlink"/>
                <w:noProof/>
              </w:rPr>
              <w:t xml:space="preserve">Datenintegrität </w:t>
            </w:r>
            <w:r w:rsidRPr="00FC4487">
              <w:rPr>
                <w:rStyle w:val="Hyperlink"/>
                <w:i/>
                <w:noProof/>
              </w:rPr>
              <w:t>[Beispiel]</w:t>
            </w:r>
            <w:r>
              <w:rPr>
                <w:noProof/>
                <w:webHidden/>
              </w:rPr>
              <w:tab/>
            </w:r>
            <w:r>
              <w:rPr>
                <w:noProof/>
                <w:webHidden/>
              </w:rPr>
              <w:fldChar w:fldCharType="begin"/>
            </w:r>
            <w:r>
              <w:rPr>
                <w:noProof/>
                <w:webHidden/>
              </w:rPr>
              <w:instrText xml:space="preserve"> PAGEREF _Toc205536615 \h </w:instrText>
            </w:r>
            <w:r>
              <w:rPr>
                <w:noProof/>
                <w:webHidden/>
              </w:rPr>
            </w:r>
            <w:r>
              <w:rPr>
                <w:noProof/>
                <w:webHidden/>
              </w:rPr>
              <w:fldChar w:fldCharType="separate"/>
            </w:r>
            <w:r>
              <w:rPr>
                <w:noProof/>
                <w:webHidden/>
              </w:rPr>
              <w:t>1</w:t>
            </w:r>
            <w:r>
              <w:rPr>
                <w:noProof/>
                <w:webHidden/>
              </w:rPr>
              <w:fldChar w:fldCharType="end"/>
            </w:r>
          </w:hyperlink>
        </w:p>
        <w:p w14:paraId="17C03DBE" w14:textId="67880E46"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16" w:history="1">
            <w:r w:rsidRPr="00FC4487">
              <w:rPr>
                <w:rStyle w:val="Hyperlink"/>
                <w:noProof/>
              </w:rPr>
              <w:t>3.4</w:t>
            </w:r>
            <w:r>
              <w:rPr>
                <w:rFonts w:asciiTheme="minorHAnsi" w:eastAsiaTheme="minorEastAsia" w:hAnsiTheme="minorHAnsi" w:cstheme="minorBidi"/>
                <w:noProof/>
                <w:kern w:val="2"/>
                <w14:ligatures w14:val="standardContextual"/>
              </w:rPr>
              <w:tab/>
            </w:r>
            <w:r w:rsidRPr="00FC4487">
              <w:rPr>
                <w:rStyle w:val="Hyperlink"/>
                <w:noProof/>
              </w:rPr>
              <w:t xml:space="preserve">Fehlerbehandlung </w:t>
            </w:r>
            <w:r w:rsidRPr="00FC4487">
              <w:rPr>
                <w:rStyle w:val="Hyperlink"/>
                <w:i/>
                <w:noProof/>
              </w:rPr>
              <w:t>[Beispiel]</w:t>
            </w:r>
            <w:r>
              <w:rPr>
                <w:noProof/>
                <w:webHidden/>
              </w:rPr>
              <w:tab/>
            </w:r>
            <w:r>
              <w:rPr>
                <w:noProof/>
                <w:webHidden/>
              </w:rPr>
              <w:fldChar w:fldCharType="begin"/>
            </w:r>
            <w:r>
              <w:rPr>
                <w:noProof/>
                <w:webHidden/>
              </w:rPr>
              <w:instrText xml:space="preserve"> PAGEREF _Toc205536616 \h </w:instrText>
            </w:r>
            <w:r>
              <w:rPr>
                <w:noProof/>
                <w:webHidden/>
              </w:rPr>
            </w:r>
            <w:r>
              <w:rPr>
                <w:noProof/>
                <w:webHidden/>
              </w:rPr>
              <w:fldChar w:fldCharType="separate"/>
            </w:r>
            <w:r>
              <w:rPr>
                <w:noProof/>
                <w:webHidden/>
              </w:rPr>
              <w:t>2</w:t>
            </w:r>
            <w:r>
              <w:rPr>
                <w:noProof/>
                <w:webHidden/>
              </w:rPr>
              <w:fldChar w:fldCharType="end"/>
            </w:r>
          </w:hyperlink>
        </w:p>
        <w:p w14:paraId="450D5A72" w14:textId="1D140326" w:rsidR="008A3AA8" w:rsidRDefault="008A3AA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05536617" w:history="1">
            <w:r w:rsidRPr="00FC4487">
              <w:rPr>
                <w:rStyle w:val="Hyperlink"/>
                <w:noProof/>
              </w:rPr>
              <w:t>4</w:t>
            </w:r>
            <w:r>
              <w:rPr>
                <w:rFonts w:asciiTheme="minorHAnsi" w:eastAsiaTheme="minorEastAsia" w:hAnsiTheme="minorHAnsi" w:cstheme="minorBidi"/>
                <w:noProof/>
                <w:kern w:val="2"/>
                <w14:ligatures w14:val="standardContextual"/>
              </w:rPr>
              <w:tab/>
            </w:r>
            <w:r w:rsidRPr="00FC4487">
              <w:rPr>
                <w:rStyle w:val="Hyperlink"/>
                <w:noProof/>
              </w:rPr>
              <w:t>Mängelklassifizierung</w:t>
            </w:r>
            <w:r>
              <w:rPr>
                <w:noProof/>
                <w:webHidden/>
              </w:rPr>
              <w:tab/>
            </w:r>
            <w:r>
              <w:rPr>
                <w:noProof/>
                <w:webHidden/>
              </w:rPr>
              <w:fldChar w:fldCharType="begin"/>
            </w:r>
            <w:r>
              <w:rPr>
                <w:noProof/>
                <w:webHidden/>
              </w:rPr>
              <w:instrText xml:space="preserve"> PAGEREF _Toc205536617 \h </w:instrText>
            </w:r>
            <w:r>
              <w:rPr>
                <w:noProof/>
                <w:webHidden/>
              </w:rPr>
            </w:r>
            <w:r>
              <w:rPr>
                <w:noProof/>
                <w:webHidden/>
              </w:rPr>
              <w:fldChar w:fldCharType="separate"/>
            </w:r>
            <w:r>
              <w:rPr>
                <w:noProof/>
                <w:webHidden/>
              </w:rPr>
              <w:t>2</w:t>
            </w:r>
            <w:r>
              <w:rPr>
                <w:noProof/>
                <w:webHidden/>
              </w:rPr>
              <w:fldChar w:fldCharType="end"/>
            </w:r>
          </w:hyperlink>
        </w:p>
        <w:p w14:paraId="2C5398A3" w14:textId="03ABE817" w:rsidR="008A3AA8" w:rsidRDefault="008A3AA8">
          <w:pPr>
            <w:pStyle w:val="TOC1"/>
            <w:tabs>
              <w:tab w:val="left" w:pos="480"/>
              <w:tab w:val="right" w:leader="dot" w:pos="9060"/>
            </w:tabs>
            <w:rPr>
              <w:rFonts w:asciiTheme="minorHAnsi" w:eastAsiaTheme="minorEastAsia" w:hAnsiTheme="minorHAnsi" w:cstheme="minorBidi"/>
              <w:noProof/>
              <w:kern w:val="2"/>
              <w14:ligatures w14:val="standardContextual"/>
            </w:rPr>
          </w:pPr>
          <w:hyperlink w:anchor="_Toc205536618" w:history="1">
            <w:r w:rsidRPr="00FC4487">
              <w:rPr>
                <w:rStyle w:val="Hyperlink"/>
                <w:noProof/>
              </w:rPr>
              <w:t>5</w:t>
            </w:r>
            <w:r>
              <w:rPr>
                <w:rFonts w:asciiTheme="minorHAnsi" w:eastAsiaTheme="minorEastAsia" w:hAnsiTheme="minorHAnsi" w:cstheme="minorBidi"/>
                <w:noProof/>
                <w:kern w:val="2"/>
                <w14:ligatures w14:val="standardContextual"/>
              </w:rPr>
              <w:tab/>
            </w:r>
            <w:r w:rsidRPr="00FC4487">
              <w:rPr>
                <w:rStyle w:val="Hyperlink"/>
                <w:noProof/>
              </w:rPr>
              <w:t>Beschreibung der Testfälle</w:t>
            </w:r>
            <w:r>
              <w:rPr>
                <w:noProof/>
                <w:webHidden/>
              </w:rPr>
              <w:tab/>
            </w:r>
            <w:r>
              <w:rPr>
                <w:noProof/>
                <w:webHidden/>
              </w:rPr>
              <w:fldChar w:fldCharType="begin"/>
            </w:r>
            <w:r>
              <w:rPr>
                <w:noProof/>
                <w:webHidden/>
              </w:rPr>
              <w:instrText xml:space="preserve"> PAGEREF _Toc205536618 \h </w:instrText>
            </w:r>
            <w:r>
              <w:rPr>
                <w:noProof/>
                <w:webHidden/>
              </w:rPr>
            </w:r>
            <w:r>
              <w:rPr>
                <w:noProof/>
                <w:webHidden/>
              </w:rPr>
              <w:fldChar w:fldCharType="separate"/>
            </w:r>
            <w:r>
              <w:rPr>
                <w:noProof/>
                <w:webHidden/>
              </w:rPr>
              <w:t>3</w:t>
            </w:r>
            <w:r>
              <w:rPr>
                <w:noProof/>
                <w:webHidden/>
              </w:rPr>
              <w:fldChar w:fldCharType="end"/>
            </w:r>
          </w:hyperlink>
        </w:p>
        <w:p w14:paraId="1E137B29" w14:textId="3AF4489A"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19" w:history="1">
            <w:r w:rsidRPr="00FC4487">
              <w:rPr>
                <w:rStyle w:val="Hyperlink"/>
                <w:noProof/>
              </w:rPr>
              <w:t>5.1</w:t>
            </w:r>
            <w:r>
              <w:rPr>
                <w:rFonts w:asciiTheme="minorHAnsi" w:eastAsiaTheme="minorEastAsia" w:hAnsiTheme="minorHAnsi" w:cstheme="minorBidi"/>
                <w:noProof/>
                <w:kern w:val="2"/>
                <w14:ligatures w14:val="standardContextual"/>
              </w:rPr>
              <w:tab/>
            </w:r>
            <w:r w:rsidRPr="00FC4487">
              <w:rPr>
                <w:rStyle w:val="Hyperlink"/>
                <w:noProof/>
              </w:rPr>
              <w:t>Datenbankverbindung</w:t>
            </w:r>
            <w:r>
              <w:rPr>
                <w:noProof/>
                <w:webHidden/>
              </w:rPr>
              <w:tab/>
            </w:r>
            <w:r>
              <w:rPr>
                <w:noProof/>
                <w:webHidden/>
              </w:rPr>
              <w:fldChar w:fldCharType="begin"/>
            </w:r>
            <w:r>
              <w:rPr>
                <w:noProof/>
                <w:webHidden/>
              </w:rPr>
              <w:instrText xml:space="preserve"> PAGEREF _Toc205536619 \h </w:instrText>
            </w:r>
            <w:r>
              <w:rPr>
                <w:noProof/>
                <w:webHidden/>
              </w:rPr>
            </w:r>
            <w:r>
              <w:rPr>
                <w:noProof/>
                <w:webHidden/>
              </w:rPr>
              <w:fldChar w:fldCharType="separate"/>
            </w:r>
            <w:r>
              <w:rPr>
                <w:noProof/>
                <w:webHidden/>
              </w:rPr>
              <w:t>3</w:t>
            </w:r>
            <w:r>
              <w:rPr>
                <w:noProof/>
                <w:webHidden/>
              </w:rPr>
              <w:fldChar w:fldCharType="end"/>
            </w:r>
          </w:hyperlink>
        </w:p>
        <w:p w14:paraId="6C68947B" w14:textId="26521D97"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20" w:history="1">
            <w:r w:rsidRPr="00FC4487">
              <w:rPr>
                <w:rStyle w:val="Hyperlink"/>
                <w:noProof/>
              </w:rPr>
              <w:t>5.2</w:t>
            </w:r>
            <w:r>
              <w:rPr>
                <w:rFonts w:asciiTheme="minorHAnsi" w:eastAsiaTheme="minorEastAsia" w:hAnsiTheme="minorHAnsi" w:cstheme="minorBidi"/>
                <w:noProof/>
                <w:kern w:val="2"/>
                <w14:ligatures w14:val="standardContextual"/>
              </w:rPr>
              <w:tab/>
            </w:r>
            <w:r w:rsidRPr="00FC4487">
              <w:rPr>
                <w:rStyle w:val="Hyperlink"/>
                <w:noProof/>
              </w:rPr>
              <w:t>Transaktionsprüfungen / CRUD</w:t>
            </w:r>
            <w:r>
              <w:rPr>
                <w:noProof/>
                <w:webHidden/>
              </w:rPr>
              <w:tab/>
            </w:r>
            <w:r>
              <w:rPr>
                <w:noProof/>
                <w:webHidden/>
              </w:rPr>
              <w:fldChar w:fldCharType="begin"/>
            </w:r>
            <w:r>
              <w:rPr>
                <w:noProof/>
                <w:webHidden/>
              </w:rPr>
              <w:instrText xml:space="preserve"> PAGEREF _Toc205536620 \h </w:instrText>
            </w:r>
            <w:r>
              <w:rPr>
                <w:noProof/>
                <w:webHidden/>
              </w:rPr>
            </w:r>
            <w:r>
              <w:rPr>
                <w:noProof/>
                <w:webHidden/>
              </w:rPr>
              <w:fldChar w:fldCharType="separate"/>
            </w:r>
            <w:r>
              <w:rPr>
                <w:noProof/>
                <w:webHidden/>
              </w:rPr>
              <w:t>5</w:t>
            </w:r>
            <w:r>
              <w:rPr>
                <w:noProof/>
                <w:webHidden/>
              </w:rPr>
              <w:fldChar w:fldCharType="end"/>
            </w:r>
          </w:hyperlink>
        </w:p>
        <w:p w14:paraId="0315228E" w14:textId="134ADDE0"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21" w:history="1">
            <w:r w:rsidRPr="00FC4487">
              <w:rPr>
                <w:rStyle w:val="Hyperlink"/>
                <w:noProof/>
              </w:rPr>
              <w:t>5.3</w:t>
            </w:r>
            <w:r>
              <w:rPr>
                <w:rFonts w:asciiTheme="minorHAnsi" w:eastAsiaTheme="minorEastAsia" w:hAnsiTheme="minorHAnsi" w:cstheme="minorBidi"/>
                <w:noProof/>
                <w:kern w:val="2"/>
                <w14:ligatures w14:val="standardContextual"/>
              </w:rPr>
              <w:tab/>
            </w:r>
            <w:r w:rsidRPr="00FC4487">
              <w:rPr>
                <w:rStyle w:val="Hyperlink"/>
                <w:noProof/>
              </w:rPr>
              <w:t>Datenintegrität</w:t>
            </w:r>
            <w:r>
              <w:rPr>
                <w:noProof/>
                <w:webHidden/>
              </w:rPr>
              <w:tab/>
            </w:r>
            <w:r>
              <w:rPr>
                <w:noProof/>
                <w:webHidden/>
              </w:rPr>
              <w:fldChar w:fldCharType="begin"/>
            </w:r>
            <w:r>
              <w:rPr>
                <w:noProof/>
                <w:webHidden/>
              </w:rPr>
              <w:instrText xml:space="preserve"> PAGEREF _Toc205536621 \h </w:instrText>
            </w:r>
            <w:r>
              <w:rPr>
                <w:noProof/>
                <w:webHidden/>
              </w:rPr>
            </w:r>
            <w:r>
              <w:rPr>
                <w:noProof/>
                <w:webHidden/>
              </w:rPr>
              <w:fldChar w:fldCharType="separate"/>
            </w:r>
            <w:r>
              <w:rPr>
                <w:noProof/>
                <w:webHidden/>
              </w:rPr>
              <w:t>7</w:t>
            </w:r>
            <w:r>
              <w:rPr>
                <w:noProof/>
                <w:webHidden/>
              </w:rPr>
              <w:fldChar w:fldCharType="end"/>
            </w:r>
          </w:hyperlink>
        </w:p>
        <w:p w14:paraId="5CDB5C67" w14:textId="2777B0B2" w:rsidR="008A3AA8" w:rsidRDefault="008A3AA8">
          <w:pPr>
            <w:pStyle w:val="TOC2"/>
            <w:tabs>
              <w:tab w:val="left" w:pos="960"/>
              <w:tab w:val="right" w:leader="dot" w:pos="9060"/>
            </w:tabs>
            <w:rPr>
              <w:rFonts w:asciiTheme="minorHAnsi" w:eastAsiaTheme="minorEastAsia" w:hAnsiTheme="minorHAnsi" w:cstheme="minorBidi"/>
              <w:noProof/>
              <w:kern w:val="2"/>
              <w14:ligatures w14:val="standardContextual"/>
            </w:rPr>
          </w:pPr>
          <w:hyperlink w:anchor="_Toc205536622" w:history="1">
            <w:r w:rsidRPr="00FC4487">
              <w:rPr>
                <w:rStyle w:val="Hyperlink"/>
                <w:noProof/>
              </w:rPr>
              <w:t>5.4</w:t>
            </w:r>
            <w:r>
              <w:rPr>
                <w:rFonts w:asciiTheme="minorHAnsi" w:eastAsiaTheme="minorEastAsia" w:hAnsiTheme="minorHAnsi" w:cstheme="minorBidi"/>
                <w:noProof/>
                <w:kern w:val="2"/>
                <w14:ligatures w14:val="standardContextual"/>
              </w:rPr>
              <w:tab/>
            </w:r>
            <w:r w:rsidRPr="00FC4487">
              <w:rPr>
                <w:rStyle w:val="Hyperlink"/>
                <w:noProof/>
              </w:rPr>
              <w:t>Fehlerbehandlung</w:t>
            </w:r>
            <w:r>
              <w:rPr>
                <w:noProof/>
                <w:webHidden/>
              </w:rPr>
              <w:tab/>
            </w:r>
            <w:r>
              <w:rPr>
                <w:noProof/>
                <w:webHidden/>
              </w:rPr>
              <w:fldChar w:fldCharType="begin"/>
            </w:r>
            <w:r>
              <w:rPr>
                <w:noProof/>
                <w:webHidden/>
              </w:rPr>
              <w:instrText xml:space="preserve"> PAGEREF _Toc205536622 \h </w:instrText>
            </w:r>
            <w:r>
              <w:rPr>
                <w:noProof/>
                <w:webHidden/>
              </w:rPr>
            </w:r>
            <w:r>
              <w:rPr>
                <w:noProof/>
                <w:webHidden/>
              </w:rPr>
              <w:fldChar w:fldCharType="separate"/>
            </w:r>
            <w:r>
              <w:rPr>
                <w:noProof/>
                <w:webHidden/>
              </w:rPr>
              <w:t>8</w:t>
            </w:r>
            <w:r>
              <w:rPr>
                <w:noProof/>
                <w:webHidden/>
              </w:rPr>
              <w:fldChar w:fldCharType="end"/>
            </w:r>
          </w:hyperlink>
        </w:p>
        <w:p w14:paraId="44AC13E5" w14:textId="35C26AAA" w:rsidR="008A3AA8" w:rsidRDefault="008A3AA8">
          <w:r>
            <w:rPr>
              <w:b/>
              <w:bCs/>
              <w:noProof/>
            </w:rPr>
            <w:fldChar w:fldCharType="end"/>
          </w:r>
        </w:p>
      </w:sdtContent>
    </w:sdt>
    <w:p w14:paraId="40470C79" w14:textId="7437E80C" w:rsidR="006853B1" w:rsidRPr="00620161" w:rsidRDefault="006853B1" w:rsidP="006853B1">
      <w:pPr>
        <w:rPr>
          <w:b/>
          <w:bCs/>
        </w:rPr>
      </w:pPr>
    </w:p>
    <w:p w14:paraId="524CD91A" w14:textId="77777777" w:rsidR="006853B1" w:rsidRDefault="006853B1" w:rsidP="006853B1"/>
    <w:p w14:paraId="2EF2BC1B" w14:textId="77777777" w:rsidR="006853B1" w:rsidRPr="006853B1" w:rsidRDefault="006853B1" w:rsidP="006853B1"/>
    <w:p w14:paraId="0CCD3C36" w14:textId="61F40183" w:rsidR="00807CB3" w:rsidRPr="003E385C" w:rsidRDefault="00807CB3" w:rsidP="00807CB3">
      <w:pPr>
        <w:pStyle w:val="Heading1"/>
      </w:pPr>
      <w:bookmarkStart w:id="0" w:name="_Toc205536610"/>
      <w:r w:rsidRPr="003E385C">
        <w:t>Einleitung</w:t>
      </w:r>
      <w:bookmarkEnd w:id="0"/>
    </w:p>
    <w:p w14:paraId="388B9EBD" w14:textId="3CA99762" w:rsidR="00807CB3" w:rsidRPr="003E385C" w:rsidRDefault="0066409D" w:rsidP="00807CB3">
      <w:pPr>
        <w:spacing w:before="100" w:beforeAutospacing="1" w:after="100" w:afterAutospacing="1"/>
        <w:rPr>
          <w:rFonts w:cs="Arial"/>
        </w:rPr>
      </w:pPr>
      <w:r w:rsidRPr="003E385C">
        <w:t>Dieses Dokument skizziert den Plan und die Durchführung der Integrationstests für die Software aus LB1. Das Hauptziel besteht darin sicherzustellen, dass die Integration zwischen dem Programmcode und der Datenbank reibungslos funktioniert. Die Testumgebung, Schwerpunkte, Testfälle und Ergebnisse werden im Detail behandelt</w:t>
      </w:r>
      <w:r w:rsidR="00BF54F1" w:rsidRPr="003E385C">
        <w:t>.</w:t>
      </w:r>
    </w:p>
    <w:p w14:paraId="5F557833" w14:textId="541E4D06" w:rsidR="00807CB3" w:rsidRPr="003E385C" w:rsidRDefault="00807CB3" w:rsidP="00807CB3">
      <w:pPr>
        <w:pStyle w:val="Heading1"/>
      </w:pPr>
      <w:bookmarkStart w:id="1" w:name="_Toc205536611"/>
      <w:r w:rsidRPr="003E385C">
        <w:t>Testumgebung</w:t>
      </w:r>
      <w:bookmarkEnd w:id="1"/>
    </w:p>
    <w:p w14:paraId="6CF11790" w14:textId="6B1ED486" w:rsidR="00807CB3" w:rsidRPr="003E385C" w:rsidRDefault="0066409D" w:rsidP="0066409D">
      <w:pPr>
        <w:rPr>
          <w:rFonts w:cs="Arial"/>
        </w:rPr>
      </w:pPr>
      <w:r w:rsidRPr="003E385C">
        <w:t>Die Testumgebung setzt sich zusammen aus:</w:t>
      </w:r>
    </w:p>
    <w:p w14:paraId="7821E3BF" w14:textId="77777777" w:rsidR="00807CB3" w:rsidRPr="003E385C" w:rsidRDefault="00807CB3" w:rsidP="00626303">
      <w:pPr>
        <w:pStyle w:val="ListBullet"/>
      </w:pPr>
      <w:r w:rsidRPr="003E385C">
        <w:rPr>
          <w:b/>
          <w:bCs/>
        </w:rPr>
        <w:t>Softwarekonfiguration:</w:t>
      </w:r>
      <w:r w:rsidRPr="003E385C">
        <w:t xml:space="preserve"> [Beschreibung der Softwareversionen, Frameworks usw.]</w:t>
      </w:r>
    </w:p>
    <w:p w14:paraId="472B2114" w14:textId="77777777" w:rsidR="00807CB3" w:rsidRDefault="00807CB3" w:rsidP="00626303">
      <w:pPr>
        <w:pStyle w:val="ListBullet"/>
      </w:pPr>
      <w:r w:rsidRPr="003E385C">
        <w:rPr>
          <w:b/>
          <w:bCs/>
        </w:rPr>
        <w:t>Hardwarekonfiguration:</w:t>
      </w:r>
      <w:r w:rsidRPr="003E385C">
        <w:t xml:space="preserve"> [Beschreibung der Hardware, auf der die Tests durchgeführt werden]</w:t>
      </w:r>
    </w:p>
    <w:p w14:paraId="6E9C1BCB" w14:textId="53E0476B" w:rsidR="002E4619" w:rsidRDefault="002E4619" w:rsidP="00626303">
      <w:pPr>
        <w:pStyle w:val="ListBullet"/>
      </w:pPr>
      <w:r>
        <w:t>…</w:t>
      </w:r>
    </w:p>
    <w:p w14:paraId="1AC4A9AA" w14:textId="77777777" w:rsidR="002E4619" w:rsidRPr="003E385C" w:rsidRDefault="002E4619" w:rsidP="00626303">
      <w:pPr>
        <w:pStyle w:val="ListBullet"/>
        <w:numPr>
          <w:ilvl w:val="0"/>
          <w:numId w:val="0"/>
        </w:numPr>
        <w:ind w:left="360"/>
      </w:pPr>
    </w:p>
    <w:p w14:paraId="5CA0DE7F" w14:textId="55DD6282" w:rsidR="00807CB3" w:rsidRPr="003E385C" w:rsidRDefault="00807CB3" w:rsidP="00807CB3">
      <w:pPr>
        <w:pStyle w:val="Heading1"/>
      </w:pPr>
      <w:bookmarkStart w:id="2" w:name="_Toc205536612"/>
      <w:r w:rsidRPr="003E385C">
        <w:t>Schwerpunkte und Begründung</w:t>
      </w:r>
      <w:bookmarkEnd w:id="2"/>
    </w:p>
    <w:p w14:paraId="22848D00" w14:textId="32824282" w:rsidR="00807CB3" w:rsidRPr="003E385C" w:rsidRDefault="00807CB3" w:rsidP="00807CB3">
      <w:pPr>
        <w:pStyle w:val="Heading2"/>
      </w:pPr>
      <w:bookmarkStart w:id="3" w:name="_Toc205536613"/>
      <w:r w:rsidRPr="003E385C">
        <w:t>Datenbankverbindung</w:t>
      </w:r>
      <w:bookmarkEnd w:id="3"/>
      <w:r w:rsidR="00CD7736">
        <w:t xml:space="preserve"> </w:t>
      </w:r>
      <w:r w:rsidR="00AA2798">
        <w:rPr>
          <w:i/>
          <w:iCs w:val="0"/>
        </w:rPr>
        <w:tab/>
      </w:r>
    </w:p>
    <w:p w14:paraId="5221EAD4" w14:textId="22147A91" w:rsidR="00807CB3" w:rsidRDefault="00807CB3" w:rsidP="00626303">
      <w:pPr>
        <w:pStyle w:val="ListBullet"/>
      </w:pPr>
      <w:r w:rsidRPr="003E385C">
        <w:t xml:space="preserve">Begründung: </w:t>
      </w:r>
      <w:r w:rsidR="00CD7736">
        <w:t>….</w:t>
      </w:r>
      <w:r w:rsidRPr="003E385C">
        <w:t>.</w:t>
      </w:r>
    </w:p>
    <w:p w14:paraId="6B54FE75" w14:textId="71CA9D35" w:rsidR="00E50B06" w:rsidRDefault="008A2B80" w:rsidP="00E50B06">
      <w:pPr>
        <w:pStyle w:val="Heading2"/>
      </w:pPr>
      <w:bookmarkStart w:id="4" w:name="_Toc205536614"/>
      <w:r w:rsidRPr="008A2B80">
        <w:t xml:space="preserve">Transaktionsprüfungen </w:t>
      </w:r>
      <w:r>
        <w:t xml:space="preserve">/ </w:t>
      </w:r>
      <w:r w:rsidR="00C006DD">
        <w:t>CRU</w:t>
      </w:r>
      <w:r>
        <w:t xml:space="preserve">D </w:t>
      </w:r>
      <w:r w:rsidRPr="008A2B80">
        <w:rPr>
          <w:i/>
          <w:iCs w:val="0"/>
        </w:rPr>
        <w:t>[</w:t>
      </w:r>
      <w:r w:rsidRPr="00CD7736">
        <w:rPr>
          <w:i/>
          <w:iCs w:val="0"/>
        </w:rPr>
        <w:t>Beispiel]</w:t>
      </w:r>
      <w:bookmarkEnd w:id="4"/>
    </w:p>
    <w:p w14:paraId="4485CEFF" w14:textId="33F7302E" w:rsidR="008A2B80" w:rsidRPr="008A2B80" w:rsidRDefault="008A2B80" w:rsidP="008A2B80">
      <w:r w:rsidRPr="008A2B80">
        <w:t xml:space="preserve">Transaktionsprüfungen stellen </w:t>
      </w:r>
      <w:r w:rsidR="000A0DE9">
        <w:t xml:space="preserve">ACID </w:t>
      </w:r>
      <w:r w:rsidRPr="008A2B80">
        <w:t>sicher:</w:t>
      </w:r>
    </w:p>
    <w:p w14:paraId="5C62E6C6" w14:textId="7AFE0947" w:rsidR="008A2B80" w:rsidRPr="008A2B80" w:rsidRDefault="000A0DE9" w:rsidP="008A2B80">
      <w:pPr>
        <w:numPr>
          <w:ilvl w:val="0"/>
          <w:numId w:val="93"/>
        </w:numPr>
      </w:pPr>
      <w:r>
        <w:rPr>
          <w:b/>
          <w:bCs/>
        </w:rPr>
        <w:lastRenderedPageBreak/>
        <w:t>A=</w:t>
      </w:r>
      <w:proofErr w:type="spellStart"/>
      <w:r w:rsidR="008A2B80" w:rsidRPr="008A2B80">
        <w:rPr>
          <w:b/>
          <w:bCs/>
        </w:rPr>
        <w:t>Atomicity</w:t>
      </w:r>
      <w:proofErr w:type="spellEnd"/>
      <w:r w:rsidR="008A2B80" w:rsidRPr="008A2B80">
        <w:rPr>
          <w:b/>
          <w:bCs/>
        </w:rPr>
        <w:t>:</w:t>
      </w:r>
      <w:r w:rsidR="008A2B80" w:rsidRPr="008A2B80">
        <w:t xml:space="preserve"> Alle Operationen einer Transaktion werden entweder vollständig ausgeführt oder gar nicht.</w:t>
      </w:r>
    </w:p>
    <w:p w14:paraId="593C2779" w14:textId="4BDE5BE5" w:rsidR="008A2B80" w:rsidRPr="008A2B80" w:rsidRDefault="000A0DE9" w:rsidP="008A2B80">
      <w:pPr>
        <w:numPr>
          <w:ilvl w:val="0"/>
          <w:numId w:val="93"/>
        </w:numPr>
      </w:pPr>
      <w:r>
        <w:rPr>
          <w:b/>
          <w:bCs/>
        </w:rPr>
        <w:t>C=</w:t>
      </w:r>
      <w:r w:rsidR="008A2B80" w:rsidRPr="008A2B80">
        <w:rPr>
          <w:b/>
          <w:bCs/>
        </w:rPr>
        <w:t>Consistency:</w:t>
      </w:r>
      <w:r w:rsidR="008A2B80" w:rsidRPr="008A2B80">
        <w:t xml:space="preserve"> Die Transaktion führt das System von einem konsistenten Zustand in einen anderen konsistenten Zustand.</w:t>
      </w:r>
    </w:p>
    <w:p w14:paraId="73C33C39" w14:textId="1CE9847A" w:rsidR="008A2B80" w:rsidRPr="008A2B80" w:rsidRDefault="000A0DE9" w:rsidP="008A2B80">
      <w:pPr>
        <w:numPr>
          <w:ilvl w:val="0"/>
          <w:numId w:val="93"/>
        </w:numPr>
      </w:pPr>
      <w:r>
        <w:rPr>
          <w:b/>
          <w:bCs/>
        </w:rPr>
        <w:t>I=</w:t>
      </w:r>
      <w:r w:rsidR="008A2B80" w:rsidRPr="008A2B80">
        <w:rPr>
          <w:b/>
          <w:bCs/>
        </w:rPr>
        <w:t>Isolation:</w:t>
      </w:r>
      <w:r w:rsidR="008A2B80" w:rsidRPr="008A2B80">
        <w:t xml:space="preserve"> Mehrere Transaktionen können gleichzeitig ausgeführt werden, ohne sich gegenseitig zu beeinflussen.</w:t>
      </w:r>
    </w:p>
    <w:p w14:paraId="23EA4CCC" w14:textId="24307A25" w:rsidR="008A2B80" w:rsidRPr="008A2B80" w:rsidRDefault="000A0DE9" w:rsidP="008A2B80">
      <w:pPr>
        <w:numPr>
          <w:ilvl w:val="0"/>
          <w:numId w:val="93"/>
        </w:numPr>
      </w:pPr>
      <w:r>
        <w:rPr>
          <w:b/>
          <w:bCs/>
        </w:rPr>
        <w:t>D=</w:t>
      </w:r>
      <w:proofErr w:type="spellStart"/>
      <w:r w:rsidR="008A2B80" w:rsidRPr="008A2B80">
        <w:rPr>
          <w:b/>
          <w:bCs/>
        </w:rPr>
        <w:t>Durability</w:t>
      </w:r>
      <w:proofErr w:type="spellEnd"/>
      <w:r w:rsidR="008A2B80" w:rsidRPr="008A2B80">
        <w:rPr>
          <w:b/>
          <w:bCs/>
        </w:rPr>
        <w:t>:</w:t>
      </w:r>
      <w:r w:rsidR="008A2B80" w:rsidRPr="008A2B80">
        <w:t xml:space="preserve"> Sobald eine Transaktion erfolgreich abgeschlossen ist, bleiben ihre Auswirkungen dauerhaft erhalten, selbst bei Systemausfällen.</w:t>
      </w:r>
    </w:p>
    <w:p w14:paraId="6E90EBC6" w14:textId="77777777" w:rsidR="008A2B80" w:rsidRPr="008A2B80" w:rsidRDefault="008A2B80" w:rsidP="008A2B80">
      <w:r w:rsidRPr="008A2B80">
        <w:t>Durch das Testen von Transaktionen können wir sicherstellen, dass die Datenintegrität gewahrt bleibt und dass das System auch bei Fehlern oder Ausnahmen konsistent bleibt.</w:t>
      </w:r>
    </w:p>
    <w:p w14:paraId="17BEF888" w14:textId="77777777" w:rsidR="008A2B80" w:rsidRPr="008A2B80" w:rsidRDefault="008A2B80" w:rsidP="008A2B80"/>
    <w:p w14:paraId="7A3A98D6" w14:textId="224A8625" w:rsidR="00807CB3" w:rsidRPr="003E385C" w:rsidRDefault="00807CB3" w:rsidP="00807CB3">
      <w:pPr>
        <w:pStyle w:val="Heading2"/>
      </w:pPr>
      <w:bookmarkStart w:id="5" w:name="_Toc205536615"/>
      <w:r w:rsidRPr="003E385C">
        <w:t>Datenintegrität</w:t>
      </w:r>
      <w:r w:rsidR="00CD7736">
        <w:t xml:space="preserve"> </w:t>
      </w:r>
      <w:r w:rsidR="00CD7736" w:rsidRPr="00CD7736">
        <w:rPr>
          <w:i/>
          <w:iCs w:val="0"/>
        </w:rPr>
        <w:t>[Beispiel]</w:t>
      </w:r>
      <w:bookmarkEnd w:id="5"/>
    </w:p>
    <w:p w14:paraId="7148FA83" w14:textId="3B8DB533" w:rsidR="00CD7736" w:rsidRPr="00CD7736" w:rsidRDefault="00807CB3" w:rsidP="00AA2798">
      <w:r w:rsidRPr="003E385C">
        <w:t xml:space="preserve">Die korrekte Speicherung und der Abruf von Daten sind </w:t>
      </w:r>
      <w:r w:rsidR="006D1497" w:rsidRPr="003E385C">
        <w:t xml:space="preserve">essenziell, </w:t>
      </w:r>
      <w:r w:rsidR="00CD7736" w:rsidRPr="00CD7736">
        <w:t>Datenintegritätstests sind von entscheidender Bedeutung, um die Qualität und Zuverlässigkeit von Daten in Systemen sicherzustellen. Hier sind einige Gründe, warum diese Tests unerlässlich sind:</w:t>
      </w:r>
    </w:p>
    <w:p w14:paraId="17BF5646" w14:textId="77777777" w:rsidR="00CD7736" w:rsidRPr="00CD7736" w:rsidRDefault="00CD7736" w:rsidP="00626303">
      <w:pPr>
        <w:pStyle w:val="ListBullet"/>
      </w:pPr>
      <w:r w:rsidRPr="00CD7736">
        <w:rPr>
          <w:b/>
          <w:bCs/>
        </w:rPr>
        <w:t>Vertrauen in die Daten:</w:t>
      </w:r>
      <w:r w:rsidRPr="00CD7736">
        <w:t xml:space="preserve"> Nur wenn die Daten korrekt und konsistent sind, können fundierte Entscheidungen getroffen werden. Falsche oder inkonsistente Daten können zu Fehlentscheidungen und erheblichen finanziellen Verlusten führen.</w:t>
      </w:r>
    </w:p>
    <w:p w14:paraId="76BC3D35" w14:textId="77777777" w:rsidR="00CD7736" w:rsidRPr="00CD7736" w:rsidRDefault="00CD7736" w:rsidP="00626303">
      <w:pPr>
        <w:pStyle w:val="ListBullet"/>
      </w:pPr>
      <w:r w:rsidRPr="00CD7736">
        <w:rPr>
          <w:b/>
          <w:bCs/>
        </w:rPr>
        <w:t>Schutz des Unternehmensimages:</w:t>
      </w:r>
      <w:r w:rsidRPr="00CD7736">
        <w:t xml:space="preserve"> Datenpannen und -verluste können das Vertrauen von Kunden und Geschäftspartnern in das Unternehmen untergraben.</w:t>
      </w:r>
    </w:p>
    <w:p w14:paraId="2E851091" w14:textId="77777777" w:rsidR="00CD7736" w:rsidRPr="00CD7736" w:rsidRDefault="00CD7736" w:rsidP="00626303">
      <w:pPr>
        <w:pStyle w:val="ListBullet"/>
      </w:pPr>
      <w:r w:rsidRPr="00CD7736">
        <w:rPr>
          <w:b/>
          <w:bCs/>
        </w:rPr>
        <w:t>Effiziente Prozesse:</w:t>
      </w:r>
      <w:r w:rsidRPr="00CD7736">
        <w:t xml:space="preserve"> Datenintegrität ist eine Voraussetzung für effiziente Geschäftsprozesse. Inkonsistente oder fehlerhafte Daten können zu Verzögerungen und zusätzlichen Kosten führen.</w:t>
      </w:r>
    </w:p>
    <w:p w14:paraId="35063112" w14:textId="41D95D52" w:rsidR="00807CB3" w:rsidRPr="003E385C" w:rsidRDefault="00807CB3" w:rsidP="00626303">
      <w:pPr>
        <w:pStyle w:val="ListBullet"/>
        <w:numPr>
          <w:ilvl w:val="0"/>
          <w:numId w:val="0"/>
        </w:numPr>
        <w:ind w:left="360"/>
      </w:pPr>
    </w:p>
    <w:p w14:paraId="49954599" w14:textId="3BDA4FFE" w:rsidR="00807CB3" w:rsidRPr="003E385C" w:rsidRDefault="00B3643C" w:rsidP="00B3643C">
      <w:pPr>
        <w:pStyle w:val="Heading2"/>
        <w:rPr>
          <w:rFonts w:ascii="Times New Roman" w:hAnsi="Times New Roman"/>
          <w:sz w:val="27"/>
          <w:szCs w:val="27"/>
        </w:rPr>
      </w:pPr>
      <w:bookmarkStart w:id="6" w:name="_Toc205536616"/>
      <w:r w:rsidRPr="003E385C">
        <w:t>Fehlerbehandlung</w:t>
      </w:r>
      <w:r w:rsidR="00CD7736">
        <w:t xml:space="preserve"> </w:t>
      </w:r>
      <w:r w:rsidR="00CD7736" w:rsidRPr="00CD7736">
        <w:rPr>
          <w:i/>
          <w:iCs w:val="0"/>
        </w:rPr>
        <w:t>[Beispiel]</w:t>
      </w:r>
      <w:bookmarkEnd w:id="6"/>
    </w:p>
    <w:p w14:paraId="7E9BD20C" w14:textId="5B3CEA68" w:rsidR="00807CB3" w:rsidRPr="003E385C" w:rsidRDefault="00807CB3" w:rsidP="00626303">
      <w:pPr>
        <w:pStyle w:val="ListBullet"/>
        <w:rPr>
          <w:rFonts w:cs="Arial"/>
        </w:rPr>
      </w:pPr>
      <w:r w:rsidRPr="003E385C">
        <w:t>Begründung</w:t>
      </w:r>
      <w:r w:rsidRPr="003E385C">
        <w:rPr>
          <w:rFonts w:cs="Arial"/>
        </w:rPr>
        <w:t xml:space="preserve">: </w:t>
      </w:r>
      <w:r w:rsidR="00B3643C" w:rsidRPr="003E385C">
        <w:rPr>
          <w:rFonts w:cs="Arial"/>
        </w:rPr>
        <w:t>..</w:t>
      </w:r>
      <w:r w:rsidRPr="003E385C">
        <w:rPr>
          <w:rFonts w:cs="Arial"/>
        </w:rPr>
        <w:t>.</w:t>
      </w:r>
    </w:p>
    <w:p w14:paraId="02B0BB89" w14:textId="77777777" w:rsidR="002056FF" w:rsidRPr="001E436F" w:rsidRDefault="002056FF" w:rsidP="002056FF">
      <w:pPr>
        <w:pStyle w:val="Heading1"/>
      </w:pPr>
      <w:bookmarkStart w:id="7" w:name="_Toc493855145"/>
      <w:bookmarkStart w:id="8" w:name="_Toc536453903"/>
      <w:bookmarkStart w:id="9" w:name="_Toc205536617"/>
      <w:r w:rsidRPr="001E436F">
        <w:t>Mängelklass</w:t>
      </w:r>
      <w:bookmarkEnd w:id="7"/>
      <w:r w:rsidRPr="001E436F">
        <w:t>ifizierung</w:t>
      </w:r>
      <w:bookmarkEnd w:id="8"/>
      <w:bookmarkEnd w:id="9"/>
    </w:p>
    <w:p w14:paraId="51173363" w14:textId="77777777" w:rsidR="002056FF" w:rsidRPr="001E436F" w:rsidRDefault="002056FF" w:rsidP="002056FF">
      <w:pPr>
        <w:pStyle w:val="Absatz"/>
        <w:rPr>
          <w:rFonts w:ascii="Arial" w:hAnsi="Arial"/>
        </w:rPr>
      </w:pPr>
      <w:r w:rsidRPr="00F87586">
        <w:rPr>
          <w:rFonts w:ascii="Arial" w:hAnsi="Arial"/>
        </w:rPr>
        <w:t>Die festgestellten Mängel bzw. nicht erfüllten Anforderungen (Erwartungen) werden in Klassen von 1 bis 4 eingeteilt. Nur bei einem einwandfreien Ergebnis wird die Klasse 0 verwendet:</w:t>
      </w:r>
    </w:p>
    <w:p w14:paraId="021B34CA" w14:textId="77777777" w:rsidR="002056FF" w:rsidRPr="001E436F" w:rsidRDefault="002056FF" w:rsidP="002056FF">
      <w:pPr>
        <w:pStyle w:val="Tab-Abstand0"/>
        <w:rPr>
          <w:rFonts w:ascii="Arial" w:hAnsi="Arial"/>
        </w:rPr>
      </w:pP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268"/>
        <w:gridCol w:w="6379"/>
      </w:tblGrid>
      <w:tr w:rsidR="002056FF" w:rsidRPr="001E436F" w14:paraId="2158DE77" w14:textId="77777777" w:rsidTr="009A13D2">
        <w:trPr>
          <w:trHeight w:val="329"/>
          <w:tblHeader/>
        </w:trPr>
        <w:tc>
          <w:tcPr>
            <w:tcW w:w="567" w:type="dxa"/>
            <w:tcBorders>
              <w:top w:val="single" w:sz="4" w:space="0" w:color="auto"/>
              <w:left w:val="single" w:sz="4" w:space="0" w:color="auto"/>
              <w:bottom w:val="single" w:sz="4" w:space="0" w:color="auto"/>
              <w:right w:val="single" w:sz="4" w:space="0" w:color="auto"/>
            </w:tcBorders>
            <w:shd w:val="clear" w:color="auto" w:fill="D9D9D9"/>
            <w:hideMark/>
          </w:tcPr>
          <w:p w14:paraId="68C4C900" w14:textId="77777777" w:rsidR="002056FF" w:rsidRPr="001E436F" w:rsidRDefault="002056FF" w:rsidP="009A13D2">
            <w:pPr>
              <w:pStyle w:val="AbsatzTab12PtTitel"/>
              <w:rPr>
                <w:rFonts w:ascii="Arial" w:hAnsi="Arial"/>
              </w:rPr>
            </w:pPr>
            <w:bookmarkStart w:id="10" w:name="_Toc527992852"/>
            <w:bookmarkStart w:id="11" w:name="_Toc533792381"/>
            <w:r w:rsidRPr="001E436F">
              <w:rPr>
                <w:rFonts w:ascii="Arial" w:hAnsi="Arial"/>
              </w:rPr>
              <w:t>Nr.</w:t>
            </w:r>
          </w:p>
        </w:tc>
        <w:tc>
          <w:tcPr>
            <w:tcW w:w="2268" w:type="dxa"/>
            <w:tcBorders>
              <w:top w:val="single" w:sz="4" w:space="0" w:color="auto"/>
              <w:left w:val="single" w:sz="4" w:space="0" w:color="auto"/>
              <w:bottom w:val="single" w:sz="4" w:space="0" w:color="auto"/>
              <w:right w:val="single" w:sz="4" w:space="0" w:color="auto"/>
            </w:tcBorders>
            <w:shd w:val="clear" w:color="auto" w:fill="D9D9D9"/>
            <w:hideMark/>
          </w:tcPr>
          <w:p w14:paraId="605FF7DE" w14:textId="77777777" w:rsidR="002056FF" w:rsidRPr="001E436F" w:rsidRDefault="002056FF" w:rsidP="009A13D2">
            <w:pPr>
              <w:pStyle w:val="AbsatzTab12PtTitel"/>
              <w:rPr>
                <w:rFonts w:ascii="Arial" w:hAnsi="Arial"/>
              </w:rPr>
            </w:pPr>
            <w:r w:rsidRPr="001E436F">
              <w:rPr>
                <w:rFonts w:ascii="Arial" w:hAnsi="Arial"/>
              </w:rPr>
              <w:t>Mängelklassen</w:t>
            </w:r>
          </w:p>
        </w:tc>
        <w:tc>
          <w:tcPr>
            <w:tcW w:w="6379" w:type="dxa"/>
            <w:tcBorders>
              <w:top w:val="single" w:sz="4" w:space="0" w:color="auto"/>
              <w:left w:val="single" w:sz="4" w:space="0" w:color="auto"/>
              <w:bottom w:val="single" w:sz="4" w:space="0" w:color="auto"/>
              <w:right w:val="single" w:sz="4" w:space="0" w:color="auto"/>
            </w:tcBorders>
            <w:shd w:val="clear" w:color="auto" w:fill="D9D9D9"/>
            <w:hideMark/>
          </w:tcPr>
          <w:p w14:paraId="5CB4DB96" w14:textId="77777777" w:rsidR="002056FF" w:rsidRPr="001E436F" w:rsidRDefault="002056FF" w:rsidP="009A13D2">
            <w:pPr>
              <w:pStyle w:val="AbsatzTab12PtTitel"/>
              <w:rPr>
                <w:rFonts w:ascii="Arial" w:hAnsi="Arial"/>
              </w:rPr>
            </w:pPr>
            <w:r w:rsidRPr="001E436F">
              <w:rPr>
                <w:rFonts w:ascii="Arial" w:hAnsi="Arial"/>
              </w:rPr>
              <w:t>Beschreibung</w:t>
            </w:r>
          </w:p>
        </w:tc>
      </w:tr>
      <w:tr w:rsidR="002056FF" w:rsidRPr="001E436F" w14:paraId="7BA66B1B" w14:textId="77777777" w:rsidTr="009A13D2">
        <w:trPr>
          <w:trHeight w:val="425"/>
        </w:trPr>
        <w:tc>
          <w:tcPr>
            <w:tcW w:w="567" w:type="dxa"/>
            <w:tcBorders>
              <w:top w:val="single" w:sz="4" w:space="0" w:color="auto"/>
              <w:left w:val="single" w:sz="4" w:space="0" w:color="auto"/>
              <w:bottom w:val="single" w:sz="4" w:space="0" w:color="auto"/>
              <w:right w:val="single" w:sz="4" w:space="0" w:color="auto"/>
            </w:tcBorders>
            <w:hideMark/>
          </w:tcPr>
          <w:p w14:paraId="695B2DF4" w14:textId="77777777" w:rsidR="002056FF" w:rsidRPr="001E436F" w:rsidRDefault="002056FF" w:rsidP="009A13D2">
            <w:pPr>
              <w:pStyle w:val="AbsatzTab12PtTitelgrn"/>
              <w:rPr>
                <w:rFonts w:ascii="Arial" w:hAnsi="Arial"/>
              </w:rPr>
            </w:pPr>
            <w:r w:rsidRPr="001E436F">
              <w:rPr>
                <w:rFonts w:ascii="Arial" w:hAnsi="Arial"/>
              </w:rPr>
              <w:t>0</w:t>
            </w:r>
          </w:p>
        </w:tc>
        <w:tc>
          <w:tcPr>
            <w:tcW w:w="2268" w:type="dxa"/>
            <w:tcBorders>
              <w:top w:val="single" w:sz="4" w:space="0" w:color="auto"/>
              <w:left w:val="single" w:sz="4" w:space="0" w:color="auto"/>
              <w:bottom w:val="single" w:sz="4" w:space="0" w:color="auto"/>
              <w:right w:val="single" w:sz="4" w:space="0" w:color="auto"/>
            </w:tcBorders>
          </w:tcPr>
          <w:p w14:paraId="69FEE8B7" w14:textId="77777777" w:rsidR="002056FF" w:rsidRPr="001E436F" w:rsidRDefault="002056FF" w:rsidP="009A13D2">
            <w:pPr>
              <w:pStyle w:val="AbsatzTab12PtTitelgrn"/>
              <w:rPr>
                <w:rFonts w:ascii="Arial" w:hAnsi="Arial"/>
              </w:rPr>
            </w:pPr>
            <w:r w:rsidRPr="001E436F">
              <w:rPr>
                <w:rFonts w:ascii="Arial" w:hAnsi="Arial"/>
              </w:rPr>
              <w:t>mängelfrei</w:t>
            </w:r>
          </w:p>
        </w:tc>
        <w:tc>
          <w:tcPr>
            <w:tcW w:w="6379" w:type="dxa"/>
            <w:tcBorders>
              <w:top w:val="single" w:sz="4" w:space="0" w:color="auto"/>
              <w:left w:val="single" w:sz="4" w:space="0" w:color="auto"/>
              <w:bottom w:val="single" w:sz="4" w:space="0" w:color="auto"/>
              <w:right w:val="single" w:sz="4" w:space="0" w:color="auto"/>
            </w:tcBorders>
          </w:tcPr>
          <w:p w14:paraId="7332B714" w14:textId="77777777" w:rsidR="002056FF" w:rsidRPr="001E436F" w:rsidRDefault="002056FF" w:rsidP="009A13D2">
            <w:pPr>
              <w:pStyle w:val="AbsatzTab12Pt1-1"/>
              <w:rPr>
                <w:rFonts w:ascii="Arial" w:hAnsi="Arial"/>
              </w:rPr>
            </w:pPr>
            <w:r w:rsidRPr="001E436F">
              <w:rPr>
                <w:rFonts w:ascii="Arial" w:hAnsi="Arial"/>
              </w:rPr>
              <w:t>Einwandfrei und anforderungsgerecht</w:t>
            </w:r>
          </w:p>
        </w:tc>
      </w:tr>
      <w:tr w:rsidR="002056FF" w:rsidRPr="001E436F" w14:paraId="7F972651" w14:textId="77777777" w:rsidTr="009A13D2">
        <w:trPr>
          <w:trHeight w:val="425"/>
        </w:trPr>
        <w:tc>
          <w:tcPr>
            <w:tcW w:w="567" w:type="dxa"/>
            <w:tcBorders>
              <w:top w:val="single" w:sz="4" w:space="0" w:color="auto"/>
              <w:left w:val="single" w:sz="4" w:space="0" w:color="auto"/>
              <w:bottom w:val="single" w:sz="4" w:space="0" w:color="auto"/>
              <w:right w:val="single" w:sz="4" w:space="0" w:color="auto"/>
            </w:tcBorders>
          </w:tcPr>
          <w:p w14:paraId="3A67D9EE" w14:textId="77777777" w:rsidR="002056FF" w:rsidRPr="001E436F" w:rsidRDefault="002056FF" w:rsidP="009A13D2">
            <w:pPr>
              <w:pStyle w:val="AbsatzTab12PtTitel"/>
              <w:rPr>
                <w:rFonts w:ascii="Arial" w:hAnsi="Arial"/>
              </w:rPr>
            </w:pPr>
            <w:r w:rsidRPr="001E436F">
              <w:rPr>
                <w:rFonts w:ascii="Arial" w:hAnsi="Arial"/>
              </w:rPr>
              <w:t>1</w:t>
            </w:r>
          </w:p>
        </w:tc>
        <w:tc>
          <w:tcPr>
            <w:tcW w:w="2268" w:type="dxa"/>
            <w:tcBorders>
              <w:top w:val="single" w:sz="4" w:space="0" w:color="auto"/>
              <w:left w:val="single" w:sz="4" w:space="0" w:color="auto"/>
              <w:bottom w:val="single" w:sz="4" w:space="0" w:color="auto"/>
              <w:right w:val="single" w:sz="4" w:space="0" w:color="auto"/>
            </w:tcBorders>
          </w:tcPr>
          <w:p w14:paraId="3D204153" w14:textId="77777777" w:rsidR="002056FF" w:rsidRPr="001E436F" w:rsidRDefault="002056FF" w:rsidP="009A13D2">
            <w:pPr>
              <w:pStyle w:val="AbsatzTab12PtTitel"/>
              <w:rPr>
                <w:rFonts w:ascii="Arial" w:hAnsi="Arial"/>
              </w:rPr>
            </w:pPr>
            <w:r w:rsidRPr="001E436F">
              <w:rPr>
                <w:rFonts w:ascii="Arial" w:hAnsi="Arial"/>
              </w:rPr>
              <w:t>belangloser Mangel</w:t>
            </w:r>
          </w:p>
        </w:tc>
        <w:tc>
          <w:tcPr>
            <w:tcW w:w="6379" w:type="dxa"/>
            <w:tcBorders>
              <w:top w:val="single" w:sz="4" w:space="0" w:color="auto"/>
              <w:left w:val="single" w:sz="4" w:space="0" w:color="auto"/>
              <w:bottom w:val="single" w:sz="4" w:space="0" w:color="auto"/>
              <w:right w:val="single" w:sz="4" w:space="0" w:color="auto"/>
            </w:tcBorders>
          </w:tcPr>
          <w:p w14:paraId="1976DA08" w14:textId="77777777" w:rsidR="002056FF" w:rsidRPr="001E436F" w:rsidRDefault="002056FF" w:rsidP="009A13D2">
            <w:pPr>
              <w:pStyle w:val="AbsatzTab12Pt1-1"/>
              <w:rPr>
                <w:rFonts w:ascii="Arial" w:hAnsi="Arial"/>
              </w:rPr>
            </w:pPr>
            <w:r w:rsidRPr="001E436F">
              <w:rPr>
                <w:rFonts w:ascii="Arial" w:hAnsi="Arial"/>
              </w:rPr>
              <w:t>Verwendung möglich, Brauchbarkeit ist vorhanden, Mängel sollte dennoch nicht vorkommen</w:t>
            </w:r>
          </w:p>
        </w:tc>
      </w:tr>
      <w:tr w:rsidR="002056FF" w:rsidRPr="001E436F" w14:paraId="539B1F57" w14:textId="77777777" w:rsidTr="009A13D2">
        <w:trPr>
          <w:trHeight w:val="425"/>
        </w:trPr>
        <w:tc>
          <w:tcPr>
            <w:tcW w:w="567" w:type="dxa"/>
            <w:tcBorders>
              <w:top w:val="single" w:sz="4" w:space="0" w:color="auto"/>
              <w:left w:val="single" w:sz="4" w:space="0" w:color="auto"/>
              <w:bottom w:val="single" w:sz="4" w:space="0" w:color="auto"/>
              <w:right w:val="single" w:sz="4" w:space="0" w:color="auto"/>
            </w:tcBorders>
          </w:tcPr>
          <w:p w14:paraId="64A5E138" w14:textId="77777777" w:rsidR="002056FF" w:rsidRPr="001E436F" w:rsidRDefault="002056FF" w:rsidP="009A13D2">
            <w:pPr>
              <w:pStyle w:val="AbsatzTab12PtTitel"/>
              <w:rPr>
                <w:rFonts w:ascii="Arial" w:hAnsi="Arial"/>
              </w:rPr>
            </w:pPr>
            <w:r w:rsidRPr="001E436F">
              <w:rPr>
                <w:rFonts w:ascii="Arial" w:hAnsi="Arial"/>
              </w:rPr>
              <w:t>2</w:t>
            </w:r>
          </w:p>
        </w:tc>
        <w:tc>
          <w:tcPr>
            <w:tcW w:w="2268" w:type="dxa"/>
            <w:tcBorders>
              <w:top w:val="single" w:sz="4" w:space="0" w:color="auto"/>
              <w:left w:val="single" w:sz="4" w:space="0" w:color="auto"/>
              <w:bottom w:val="single" w:sz="4" w:space="0" w:color="auto"/>
              <w:right w:val="single" w:sz="4" w:space="0" w:color="auto"/>
            </w:tcBorders>
          </w:tcPr>
          <w:p w14:paraId="4ABDFB7B" w14:textId="77777777" w:rsidR="002056FF" w:rsidRPr="001E436F" w:rsidRDefault="002056FF" w:rsidP="009A13D2">
            <w:pPr>
              <w:pStyle w:val="AbsatzTab12PtTitel"/>
              <w:rPr>
                <w:rFonts w:ascii="Arial" w:hAnsi="Arial"/>
              </w:rPr>
            </w:pPr>
            <w:r w:rsidRPr="001E436F">
              <w:rPr>
                <w:rFonts w:ascii="Arial" w:hAnsi="Arial"/>
              </w:rPr>
              <w:t>leichter Mangel</w:t>
            </w:r>
          </w:p>
        </w:tc>
        <w:tc>
          <w:tcPr>
            <w:tcW w:w="6379" w:type="dxa"/>
            <w:tcBorders>
              <w:top w:val="single" w:sz="4" w:space="0" w:color="auto"/>
              <w:left w:val="single" w:sz="4" w:space="0" w:color="auto"/>
              <w:bottom w:val="single" w:sz="4" w:space="0" w:color="auto"/>
              <w:right w:val="single" w:sz="4" w:space="0" w:color="auto"/>
            </w:tcBorders>
          </w:tcPr>
          <w:p w14:paraId="75658B3A" w14:textId="77777777" w:rsidR="002056FF" w:rsidRPr="001E436F" w:rsidRDefault="002056FF" w:rsidP="009A13D2">
            <w:pPr>
              <w:pStyle w:val="AbsatzTab12Pt1-1"/>
              <w:rPr>
                <w:rFonts w:ascii="Arial" w:hAnsi="Arial"/>
              </w:rPr>
            </w:pPr>
            <w:r w:rsidRPr="001E436F">
              <w:rPr>
                <w:rFonts w:ascii="Arial" w:hAnsi="Arial"/>
              </w:rPr>
              <w:t>Verwendung möglich, Brauchbarkeit ist nur wenig beeinträchtigt</w:t>
            </w:r>
          </w:p>
        </w:tc>
      </w:tr>
      <w:tr w:rsidR="002056FF" w:rsidRPr="001E436F" w14:paraId="37811C29" w14:textId="77777777" w:rsidTr="009A13D2">
        <w:trPr>
          <w:trHeight w:val="425"/>
        </w:trPr>
        <w:tc>
          <w:tcPr>
            <w:tcW w:w="567" w:type="dxa"/>
            <w:tcBorders>
              <w:top w:val="single" w:sz="4" w:space="0" w:color="auto"/>
              <w:left w:val="single" w:sz="4" w:space="0" w:color="auto"/>
              <w:bottom w:val="single" w:sz="4" w:space="0" w:color="auto"/>
              <w:right w:val="single" w:sz="4" w:space="0" w:color="auto"/>
            </w:tcBorders>
          </w:tcPr>
          <w:p w14:paraId="010E1C69" w14:textId="77777777" w:rsidR="002056FF" w:rsidRPr="001E436F" w:rsidRDefault="002056FF" w:rsidP="009A13D2">
            <w:pPr>
              <w:pStyle w:val="AbsatzTab12PtTitel"/>
              <w:rPr>
                <w:rFonts w:ascii="Arial" w:hAnsi="Arial"/>
              </w:rPr>
            </w:pPr>
            <w:r w:rsidRPr="001E436F">
              <w:rPr>
                <w:rFonts w:ascii="Arial" w:hAnsi="Arial"/>
              </w:rPr>
              <w:t>3</w:t>
            </w:r>
          </w:p>
        </w:tc>
        <w:tc>
          <w:tcPr>
            <w:tcW w:w="2268" w:type="dxa"/>
            <w:tcBorders>
              <w:top w:val="single" w:sz="4" w:space="0" w:color="auto"/>
              <w:left w:val="single" w:sz="4" w:space="0" w:color="auto"/>
              <w:bottom w:val="single" w:sz="4" w:space="0" w:color="auto"/>
              <w:right w:val="single" w:sz="4" w:space="0" w:color="auto"/>
            </w:tcBorders>
          </w:tcPr>
          <w:p w14:paraId="1564866B" w14:textId="77777777" w:rsidR="002056FF" w:rsidRPr="001E436F" w:rsidRDefault="002056FF" w:rsidP="009A13D2">
            <w:pPr>
              <w:pStyle w:val="AbsatzTab12PtTitel"/>
              <w:rPr>
                <w:rFonts w:ascii="Arial" w:hAnsi="Arial"/>
              </w:rPr>
            </w:pPr>
            <w:r w:rsidRPr="001E436F">
              <w:rPr>
                <w:rFonts w:ascii="Arial" w:hAnsi="Arial"/>
              </w:rPr>
              <w:t>schwerer Mangel</w:t>
            </w:r>
          </w:p>
        </w:tc>
        <w:tc>
          <w:tcPr>
            <w:tcW w:w="6379" w:type="dxa"/>
            <w:tcBorders>
              <w:top w:val="single" w:sz="4" w:space="0" w:color="auto"/>
              <w:left w:val="single" w:sz="4" w:space="0" w:color="auto"/>
              <w:bottom w:val="single" w:sz="4" w:space="0" w:color="auto"/>
              <w:right w:val="single" w:sz="4" w:space="0" w:color="auto"/>
            </w:tcBorders>
          </w:tcPr>
          <w:p w14:paraId="4C857909" w14:textId="77777777" w:rsidR="002056FF" w:rsidRPr="001E436F" w:rsidRDefault="002056FF" w:rsidP="009A13D2">
            <w:pPr>
              <w:pStyle w:val="AbsatzTab12Pt1-1"/>
              <w:rPr>
                <w:rFonts w:ascii="Arial" w:hAnsi="Arial"/>
              </w:rPr>
            </w:pPr>
            <w:r w:rsidRPr="001E436F">
              <w:rPr>
                <w:rFonts w:ascii="Arial" w:hAnsi="Arial"/>
              </w:rPr>
              <w:t>Verwendung ist noch möglich, Brauchbarkeit ist stark verringert</w:t>
            </w:r>
          </w:p>
        </w:tc>
      </w:tr>
      <w:tr w:rsidR="002056FF" w:rsidRPr="001E436F" w14:paraId="368FD9F9" w14:textId="77777777" w:rsidTr="009A13D2">
        <w:trPr>
          <w:trHeight w:val="425"/>
        </w:trPr>
        <w:tc>
          <w:tcPr>
            <w:tcW w:w="567" w:type="dxa"/>
            <w:tcBorders>
              <w:top w:val="single" w:sz="4" w:space="0" w:color="auto"/>
              <w:left w:val="single" w:sz="4" w:space="0" w:color="auto"/>
              <w:bottom w:val="single" w:sz="4" w:space="0" w:color="auto"/>
              <w:right w:val="single" w:sz="4" w:space="0" w:color="auto"/>
            </w:tcBorders>
          </w:tcPr>
          <w:p w14:paraId="6F22106E" w14:textId="77777777" w:rsidR="002056FF" w:rsidRPr="001E436F" w:rsidRDefault="002056FF" w:rsidP="009A13D2">
            <w:pPr>
              <w:pStyle w:val="AbsatzTab12PtTitelrot"/>
              <w:rPr>
                <w:rFonts w:ascii="Arial" w:hAnsi="Arial"/>
              </w:rPr>
            </w:pPr>
            <w:r w:rsidRPr="001E436F">
              <w:rPr>
                <w:rFonts w:ascii="Arial" w:hAnsi="Arial"/>
              </w:rPr>
              <w:t>4</w:t>
            </w:r>
          </w:p>
        </w:tc>
        <w:tc>
          <w:tcPr>
            <w:tcW w:w="2268" w:type="dxa"/>
            <w:tcBorders>
              <w:top w:val="single" w:sz="4" w:space="0" w:color="auto"/>
              <w:left w:val="single" w:sz="4" w:space="0" w:color="auto"/>
              <w:bottom w:val="single" w:sz="4" w:space="0" w:color="auto"/>
              <w:right w:val="single" w:sz="4" w:space="0" w:color="auto"/>
            </w:tcBorders>
          </w:tcPr>
          <w:p w14:paraId="08DD4D5E" w14:textId="77777777" w:rsidR="002056FF" w:rsidRPr="001E436F" w:rsidRDefault="002056FF" w:rsidP="009A13D2">
            <w:pPr>
              <w:pStyle w:val="AbsatzTab12PtTitelrot"/>
              <w:rPr>
                <w:rFonts w:ascii="Arial" w:hAnsi="Arial"/>
              </w:rPr>
            </w:pPr>
            <w:r w:rsidRPr="001E436F">
              <w:rPr>
                <w:rFonts w:ascii="Arial" w:hAnsi="Arial"/>
              </w:rPr>
              <w:t>kritischer Mangel</w:t>
            </w:r>
          </w:p>
        </w:tc>
        <w:tc>
          <w:tcPr>
            <w:tcW w:w="6379" w:type="dxa"/>
            <w:tcBorders>
              <w:top w:val="single" w:sz="4" w:space="0" w:color="auto"/>
              <w:left w:val="single" w:sz="4" w:space="0" w:color="auto"/>
              <w:bottom w:val="single" w:sz="4" w:space="0" w:color="auto"/>
              <w:right w:val="single" w:sz="4" w:space="0" w:color="auto"/>
            </w:tcBorders>
          </w:tcPr>
          <w:p w14:paraId="2CEDB6F0" w14:textId="77777777" w:rsidR="002056FF" w:rsidRPr="001E436F" w:rsidRDefault="002056FF" w:rsidP="009A13D2">
            <w:pPr>
              <w:pStyle w:val="AbsatzTab12Pt1-1"/>
              <w:rPr>
                <w:rFonts w:ascii="Arial" w:hAnsi="Arial"/>
              </w:rPr>
            </w:pPr>
            <w:r w:rsidRPr="001E436F">
              <w:rPr>
                <w:rFonts w:ascii="Arial" w:hAnsi="Arial"/>
              </w:rPr>
              <w:t xml:space="preserve">Unbrauchbar; </w:t>
            </w:r>
            <w:r w:rsidRPr="001E436F">
              <w:rPr>
                <w:rFonts w:ascii="Arial" w:hAnsi="Arial"/>
              </w:rPr>
              <w:br/>
              <w:t xml:space="preserve">Wesentliche Funktionalität ist nicht gegeben; </w:t>
            </w:r>
            <w:r w:rsidRPr="001E436F">
              <w:rPr>
                <w:rFonts w:ascii="Arial" w:hAnsi="Arial"/>
              </w:rPr>
              <w:br/>
              <w:t>Betrieb ist nicht verantwortbar (z.B. sicherheitsspezifisch)</w:t>
            </w:r>
          </w:p>
        </w:tc>
      </w:tr>
      <w:bookmarkEnd w:id="10"/>
      <w:bookmarkEnd w:id="11"/>
    </w:tbl>
    <w:p w14:paraId="7AE96BFF" w14:textId="51F18259" w:rsidR="002F0F72" w:rsidRDefault="002F0F72" w:rsidP="002F0F72">
      <w:pPr>
        <w:pStyle w:val="Heading1"/>
        <w:numPr>
          <w:ilvl w:val="0"/>
          <w:numId w:val="0"/>
        </w:numPr>
        <w:ind w:left="432"/>
      </w:pPr>
    </w:p>
    <w:p w14:paraId="39227569" w14:textId="77777777" w:rsidR="002F0F72" w:rsidRDefault="002F0F72">
      <w:pPr>
        <w:rPr>
          <w:rFonts w:cs="Arial"/>
          <w:b/>
          <w:bCs/>
          <w:kern w:val="32"/>
          <w:sz w:val="32"/>
          <w:szCs w:val="32"/>
        </w:rPr>
      </w:pPr>
      <w:r>
        <w:br w:type="page"/>
      </w:r>
    </w:p>
    <w:p w14:paraId="3AD623E6" w14:textId="48C2F979" w:rsidR="00807CB3" w:rsidRDefault="00807CB3" w:rsidP="00903F78">
      <w:pPr>
        <w:pStyle w:val="Heading1"/>
      </w:pPr>
      <w:bookmarkStart w:id="12" w:name="_Toc205536618"/>
      <w:r w:rsidRPr="003E385C">
        <w:lastRenderedPageBreak/>
        <w:t>Beschreibung der Testfälle</w:t>
      </w:r>
      <w:bookmarkEnd w:id="12"/>
    </w:p>
    <w:p w14:paraId="2FB00ABD" w14:textId="651D914F" w:rsidR="009E7249" w:rsidRDefault="009E7249" w:rsidP="009E7249">
      <w:r w:rsidRPr="00B54C60">
        <w:rPr>
          <w:highlight w:val="yellow"/>
        </w:rPr>
        <w:t>[</w:t>
      </w:r>
      <w:r>
        <w:rPr>
          <w:highlight w:val="yellow"/>
        </w:rPr>
        <w:t>S</w:t>
      </w:r>
      <w:r w:rsidRPr="00B54C60">
        <w:rPr>
          <w:highlight w:val="yellow"/>
        </w:rPr>
        <w:t>chauen Si</w:t>
      </w:r>
      <w:r>
        <w:rPr>
          <w:highlight w:val="yellow"/>
        </w:rPr>
        <w:t>e</w:t>
      </w:r>
      <w:r w:rsidRPr="00B54C60">
        <w:rPr>
          <w:highlight w:val="yellow"/>
        </w:rPr>
        <w:t xml:space="preserve">, dass </w:t>
      </w:r>
      <w:r w:rsidR="00637446">
        <w:rPr>
          <w:highlight w:val="yellow"/>
        </w:rPr>
        <w:t>alle</w:t>
      </w:r>
      <w:r w:rsidRPr="00B54C60">
        <w:rPr>
          <w:highlight w:val="yellow"/>
        </w:rPr>
        <w:t xml:space="preserve"> Testfälle </w:t>
      </w:r>
      <w:r w:rsidRPr="006A772D">
        <w:rPr>
          <w:b/>
          <w:bCs/>
          <w:highlight w:val="yellow"/>
        </w:rPr>
        <w:t>eindeutig</w:t>
      </w:r>
      <w:r w:rsidRPr="00B54C60">
        <w:rPr>
          <w:highlight w:val="yellow"/>
        </w:rPr>
        <w:t xml:space="preserve"> nummeriert sind]</w:t>
      </w:r>
    </w:p>
    <w:p w14:paraId="0F98B4E1" w14:textId="77777777" w:rsidR="009E7249" w:rsidRDefault="009E7249" w:rsidP="009E7249"/>
    <w:p w14:paraId="705FC266" w14:textId="10571684" w:rsidR="009E7249" w:rsidRPr="00626303" w:rsidRDefault="009E7249" w:rsidP="009E7249">
      <w:pPr>
        <w:rPr>
          <w:highlight w:val="yellow"/>
        </w:rPr>
      </w:pPr>
      <w:r>
        <w:rPr>
          <w:highlight w:val="yellow"/>
        </w:rPr>
        <w:t>[</w:t>
      </w:r>
      <w:r w:rsidRPr="00626303">
        <w:rPr>
          <w:highlight w:val="yellow"/>
        </w:rPr>
        <w:t>Erklären Sie</w:t>
      </w:r>
      <w:r>
        <w:rPr>
          <w:highlight w:val="yellow"/>
        </w:rPr>
        <w:t xml:space="preserve"> pro Schwerpunkt</w:t>
      </w:r>
      <w:r w:rsidRPr="00626303">
        <w:rPr>
          <w:highlight w:val="yellow"/>
        </w:rPr>
        <w:t xml:space="preserve"> kurz die Testfälle und erklären Sie </w:t>
      </w:r>
      <w:r w:rsidR="00770223" w:rsidRPr="00626303">
        <w:rPr>
          <w:highlight w:val="yellow"/>
        </w:rPr>
        <w:t>auch,</w:t>
      </w:r>
      <w:r w:rsidRPr="00626303">
        <w:rPr>
          <w:highlight w:val="yellow"/>
        </w:rPr>
        <w:t xml:space="preserve"> was Sie nicht testen</w:t>
      </w:r>
      <w:r w:rsidR="00770223">
        <w:rPr>
          <w:highlight w:val="yellow"/>
        </w:rPr>
        <w:t xml:space="preserve"> (Out-</w:t>
      </w:r>
      <w:proofErr w:type="spellStart"/>
      <w:r w:rsidR="00770223">
        <w:rPr>
          <w:highlight w:val="yellow"/>
        </w:rPr>
        <w:t>of</w:t>
      </w:r>
      <w:proofErr w:type="spellEnd"/>
      <w:r w:rsidR="00770223">
        <w:rPr>
          <w:highlight w:val="yellow"/>
        </w:rPr>
        <w:t>-</w:t>
      </w:r>
      <w:proofErr w:type="spellStart"/>
      <w:r w:rsidR="00770223">
        <w:rPr>
          <w:highlight w:val="yellow"/>
        </w:rPr>
        <w:t>Scope</w:t>
      </w:r>
      <w:proofErr w:type="spellEnd"/>
      <w:r w:rsidR="00770223">
        <w:rPr>
          <w:highlight w:val="yellow"/>
        </w:rPr>
        <w:t>)</w:t>
      </w:r>
      <w:r w:rsidRPr="00626303">
        <w:rPr>
          <w:highlight w:val="yellow"/>
        </w:rPr>
        <w:t>.</w:t>
      </w:r>
      <w:r w:rsidR="00770223">
        <w:rPr>
          <w:highlight w:val="yellow"/>
        </w:rPr>
        <w:t xml:space="preserve"> </w:t>
      </w:r>
      <w:r>
        <w:rPr>
          <w:highlight w:val="yellow"/>
        </w:rPr>
        <w:t>]</w:t>
      </w:r>
    </w:p>
    <w:p w14:paraId="2C5E109C" w14:textId="77777777" w:rsidR="009E7249" w:rsidRPr="009E7249" w:rsidRDefault="009E7249" w:rsidP="009E7249"/>
    <w:p w14:paraId="442C0D0A" w14:textId="4DBBABD9" w:rsidR="00807CB3" w:rsidRDefault="00807CB3" w:rsidP="00807CB3">
      <w:pPr>
        <w:pStyle w:val="Heading2"/>
      </w:pPr>
      <w:bookmarkStart w:id="13" w:name="_Toc205536619"/>
      <w:r w:rsidRPr="003E385C">
        <w:t>Datenbankverbindung</w:t>
      </w:r>
      <w:bookmarkEnd w:id="13"/>
    </w:p>
    <w:p w14:paraId="51F0F06B" w14:textId="2297BB35" w:rsidR="009E7249" w:rsidRDefault="009E7249" w:rsidP="009E7249">
      <w:r w:rsidRPr="009E7249">
        <w:rPr>
          <w:b/>
          <w:bCs/>
        </w:rPr>
        <w:t>In-</w:t>
      </w:r>
      <w:proofErr w:type="spellStart"/>
      <w:r w:rsidRPr="009E7249">
        <w:rPr>
          <w:b/>
          <w:bCs/>
        </w:rPr>
        <w:t>Scope</w:t>
      </w:r>
      <w:proofErr w:type="spellEnd"/>
      <w:r w:rsidRPr="009E7249">
        <w:rPr>
          <w:b/>
          <w:bCs/>
        </w:rPr>
        <w:t>:</w:t>
      </w:r>
      <w:r>
        <w:t xml:space="preserve"> Wir testen die Verbindung zur Datenbank, Stabilität des Programms und der Daten </w:t>
      </w:r>
      <w:r w:rsidR="009A033E">
        <w:t>bei Unterbrüchen</w:t>
      </w:r>
      <w:r>
        <w:t xml:space="preserve"> in der Verbindung.</w:t>
      </w:r>
    </w:p>
    <w:p w14:paraId="05DC93B7" w14:textId="676AA4F2" w:rsidR="009E7249" w:rsidRPr="009E7249" w:rsidRDefault="009E7249" w:rsidP="009E7249">
      <w:pPr>
        <w:rPr>
          <w:b/>
          <w:bCs/>
        </w:rPr>
      </w:pPr>
      <w:r w:rsidRPr="009E7249">
        <w:rPr>
          <w:b/>
          <w:bCs/>
        </w:rPr>
        <w:t>Out-</w:t>
      </w:r>
      <w:proofErr w:type="spellStart"/>
      <w:r w:rsidRPr="009E7249">
        <w:rPr>
          <w:b/>
          <w:bCs/>
        </w:rPr>
        <w:t>of</w:t>
      </w:r>
      <w:proofErr w:type="spellEnd"/>
      <w:r w:rsidRPr="009E7249">
        <w:rPr>
          <w:b/>
          <w:bCs/>
        </w:rPr>
        <w:t>-</w:t>
      </w:r>
      <w:proofErr w:type="spellStart"/>
      <w:r w:rsidRPr="009E7249">
        <w:rPr>
          <w:b/>
          <w:bCs/>
        </w:rPr>
        <w:t>Scope</w:t>
      </w:r>
      <w:proofErr w:type="spellEnd"/>
      <w:r w:rsidRPr="009E7249">
        <w:rPr>
          <w:b/>
          <w:bCs/>
        </w:rPr>
        <w:t>:</w:t>
      </w:r>
    </w:p>
    <w:p w14:paraId="100EA274" w14:textId="60FF5B5F" w:rsidR="009E7249" w:rsidRDefault="009E7249" w:rsidP="009E7249">
      <w:r>
        <w:t xml:space="preserve">Multi-User Zugriffen werden nicht </w:t>
      </w:r>
      <w:r w:rsidR="009A033E">
        <w:t>getestet,</w:t>
      </w:r>
      <w:r>
        <w:t xml:space="preserve"> weil unsere Applikation für Single-User entwickelt wurde. </w:t>
      </w:r>
    </w:p>
    <w:p w14:paraId="343C695C" w14:textId="09182C9F" w:rsidR="009E7249" w:rsidRDefault="009E7249" w:rsidP="009E7249">
      <w:r>
        <w:t xml:space="preserve">Die Sicherheit der DB-Verbindung wird nicht </w:t>
      </w:r>
      <w:r w:rsidR="003D63A5">
        <w:t>getestet,</w:t>
      </w:r>
      <w:r>
        <w:t xml:space="preserve"> weil das nicht in unsere Verantwortung ist: diese liegt beim IT-Security Department.</w:t>
      </w:r>
    </w:p>
    <w:p w14:paraId="7D6E88EC" w14:textId="77777777" w:rsidR="009E7249" w:rsidRDefault="009E7249" w:rsidP="009E7249"/>
    <w:p w14:paraId="5F171769" w14:textId="15711C46" w:rsidR="00060948" w:rsidRPr="001E436F" w:rsidRDefault="00060948" w:rsidP="00060948">
      <w:pPr>
        <w:pStyle w:val="Absatz"/>
        <w:rPr>
          <w:rFonts w:ascii="Arial" w:hAnsi="Arial"/>
          <w:i/>
          <w:iCs/>
        </w:rPr>
      </w:pPr>
      <w:r w:rsidRPr="00060948">
        <w:rPr>
          <w:rFonts w:ascii="Arial" w:hAnsi="Arial"/>
          <w:i/>
          <w:iCs/>
          <w:highlight w:val="yellow"/>
        </w:rPr>
        <w:t xml:space="preserve">Hier beschreiben Sie die Testfälle. Der Abschnitt «Ausführung» </w:t>
      </w:r>
      <w:r w:rsidR="00802DAA">
        <w:rPr>
          <w:rFonts w:ascii="Arial" w:hAnsi="Arial"/>
          <w:i/>
          <w:iCs/>
          <w:highlight w:val="yellow"/>
        </w:rPr>
        <w:t>muss auch ausgefüllt werden</w:t>
      </w:r>
      <w:r w:rsidRPr="00060948">
        <w:rPr>
          <w:rFonts w:ascii="Arial" w:hAnsi="Arial"/>
          <w:i/>
          <w:iCs/>
          <w:highlight w:val="yellow"/>
        </w:rPr>
        <w:t>.</w:t>
      </w:r>
    </w:p>
    <w:p w14:paraId="13EA0AC3" w14:textId="77777777" w:rsidR="00060948" w:rsidRPr="001E436F" w:rsidRDefault="00060948" w:rsidP="00060948">
      <w:pPr>
        <w:pStyle w:val="Tab-Abstand0"/>
        <w:rPr>
          <w:rFonts w:ascii="Arial" w:hAnsi="Arial"/>
        </w:rPr>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060948" w:rsidRPr="001E436F" w14:paraId="27E8D75E" w14:textId="77777777" w:rsidTr="006719DF">
        <w:trPr>
          <w:trHeight w:val="425"/>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14AB98BC" w14:textId="77777777" w:rsidR="00060948" w:rsidRPr="001E436F" w:rsidRDefault="00060948"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160F1920" w14:textId="77777777" w:rsidR="00060948" w:rsidRPr="001E436F" w:rsidRDefault="00060948"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5C439646" w14:textId="77777777" w:rsidR="00060948" w:rsidRPr="00060948" w:rsidRDefault="00060948" w:rsidP="00060948">
            <w:r w:rsidRPr="00060948">
              <w:t>T-001</w:t>
            </w:r>
          </w:p>
        </w:tc>
      </w:tr>
      <w:tr w:rsidR="00060948" w:rsidRPr="001E436F" w14:paraId="5FF0BD5C"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2A9B061E"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4685FE" w14:textId="77777777" w:rsidR="00060948" w:rsidRPr="001E436F" w:rsidRDefault="00060948"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648F13A0" w14:textId="032AE49F" w:rsidR="00060948" w:rsidRPr="00060948" w:rsidRDefault="00060948" w:rsidP="00060948">
            <w:r w:rsidRPr="00060948">
              <w:t>Erfolgreiche Verbindung zur Datenbank herstellen</w:t>
            </w:r>
          </w:p>
        </w:tc>
      </w:tr>
      <w:tr w:rsidR="00060948" w:rsidRPr="001E436F" w14:paraId="25913F29"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319D6344"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F5F04E" w14:textId="77777777" w:rsidR="00060948" w:rsidRPr="001E436F" w:rsidRDefault="00060948"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5F10E0E9" w14:textId="3A19647A" w:rsidR="00060948" w:rsidRPr="00060948" w:rsidRDefault="00060948" w:rsidP="00060948">
            <w:r>
              <w:t>DB ist gestartet.</w:t>
            </w:r>
          </w:p>
        </w:tc>
      </w:tr>
      <w:tr w:rsidR="00060948" w:rsidRPr="001E436F" w14:paraId="56AC7B4B"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5030CCAE"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B28FF4E" w14:textId="77777777" w:rsidR="00060948" w:rsidRPr="001E436F" w:rsidRDefault="00060948"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4E10A84A" w14:textId="0BBE7841" w:rsidR="00060948" w:rsidRPr="00060948" w:rsidRDefault="00060948" w:rsidP="00060948">
            <w:r w:rsidRPr="00060948">
              <w:t>Anwendung</w:t>
            </w:r>
            <w:r>
              <w:t xml:space="preserve"> starten</w:t>
            </w:r>
            <w:r w:rsidRPr="00060948">
              <w:t>.</w:t>
            </w:r>
          </w:p>
          <w:p w14:paraId="6ED75A34" w14:textId="7014FAD1" w:rsidR="00060948" w:rsidRPr="00060948" w:rsidRDefault="00060948" w:rsidP="00060948">
            <w:r w:rsidRPr="00060948">
              <w:t>Versuch</w:t>
            </w:r>
            <w:r w:rsidRPr="00060948">
              <w:rPr>
                <w:rFonts w:cs="Arial"/>
              </w:rPr>
              <w:t>, eine Verbindung zur Datenbank herzustellen</w:t>
            </w:r>
          </w:p>
        </w:tc>
      </w:tr>
      <w:tr w:rsidR="00060948" w:rsidRPr="001E436F" w14:paraId="1CB336A4" w14:textId="77777777" w:rsidTr="006719DF">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3202D692"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1EE6F37" w14:textId="77777777" w:rsidR="00060948" w:rsidRPr="001E436F" w:rsidRDefault="00060948"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232D5218" w14:textId="068E6B8B" w:rsidR="00060948" w:rsidRPr="00060948" w:rsidRDefault="00060948" w:rsidP="00060948">
            <w:r w:rsidRPr="003E385C">
              <w:t>Die Verbindung wird erfolgreich hergestellt.</w:t>
            </w:r>
          </w:p>
        </w:tc>
      </w:tr>
      <w:tr w:rsidR="00060948" w:rsidRPr="001E436F" w14:paraId="096BD603" w14:textId="77777777" w:rsidTr="006719DF">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2243F5D7" w14:textId="77777777" w:rsidR="00060948" w:rsidRPr="001E436F" w:rsidRDefault="00060948"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3AFECA" w14:textId="77777777" w:rsidR="00060948" w:rsidRPr="001E436F" w:rsidRDefault="00060948"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064D6261" w14:textId="77777777" w:rsidR="00060948" w:rsidRPr="00060948" w:rsidRDefault="00060948" w:rsidP="00060948"/>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1C3D24B" w14:textId="77777777" w:rsidR="00060948" w:rsidRPr="00060948" w:rsidRDefault="00060948" w:rsidP="00060948">
            <w:r w:rsidRPr="00060948">
              <w:t>Datum</w:t>
            </w:r>
          </w:p>
        </w:tc>
        <w:tc>
          <w:tcPr>
            <w:tcW w:w="2221" w:type="dxa"/>
            <w:tcBorders>
              <w:top w:val="single" w:sz="4" w:space="0" w:color="auto"/>
              <w:left w:val="single" w:sz="4" w:space="0" w:color="auto"/>
              <w:bottom w:val="single" w:sz="4" w:space="0" w:color="auto"/>
              <w:right w:val="single" w:sz="4" w:space="0" w:color="auto"/>
            </w:tcBorders>
          </w:tcPr>
          <w:p w14:paraId="306763C9" w14:textId="77777777" w:rsidR="00060948" w:rsidRPr="00060948" w:rsidRDefault="00060948" w:rsidP="00060948"/>
        </w:tc>
      </w:tr>
      <w:tr w:rsidR="00060948" w:rsidRPr="001E436F" w14:paraId="59B26701"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cPr>
          <w:p w14:paraId="08FDE937"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FE89855" w14:textId="77777777" w:rsidR="00060948" w:rsidRPr="001E436F" w:rsidRDefault="00060948"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6928B4F1" w14:textId="77777777" w:rsidR="00060948" w:rsidRPr="00060948" w:rsidRDefault="00060948" w:rsidP="00060948"/>
        </w:tc>
      </w:tr>
      <w:tr w:rsidR="00060948" w:rsidRPr="001E436F" w14:paraId="1F988D89" w14:textId="77777777" w:rsidTr="006719DF">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2C2668F5"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953F71" w14:textId="77777777" w:rsidR="00060948" w:rsidRPr="001E436F" w:rsidRDefault="00060948"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70AFB3FB" w14:textId="77777777" w:rsidR="00060948" w:rsidRPr="00060948" w:rsidRDefault="00060948" w:rsidP="00060948"/>
        </w:tc>
      </w:tr>
    </w:tbl>
    <w:p w14:paraId="3A7A833B" w14:textId="77777777" w:rsidR="00060948" w:rsidRDefault="00060948" w:rsidP="00060948">
      <w:pPr>
        <w:rPr>
          <w:rFonts w:cs="Arial"/>
          <w:highlight w:val="cyan"/>
        </w:rPr>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060948" w:rsidRPr="001E436F" w14:paraId="6B2AD219" w14:textId="77777777" w:rsidTr="006719DF">
        <w:trPr>
          <w:trHeight w:val="425"/>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33EDCDF9" w14:textId="77777777" w:rsidR="00060948" w:rsidRPr="001E436F" w:rsidRDefault="00060948"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4503ABCD" w14:textId="77777777" w:rsidR="00060948" w:rsidRPr="001E436F" w:rsidRDefault="00060948"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38E2AD9A" w14:textId="0BEA30F5" w:rsidR="00060948" w:rsidRPr="00060948" w:rsidRDefault="00060948" w:rsidP="009A13D2">
            <w:r w:rsidRPr="00060948">
              <w:t>T-00</w:t>
            </w:r>
            <w:r>
              <w:t>2</w:t>
            </w:r>
          </w:p>
        </w:tc>
      </w:tr>
      <w:tr w:rsidR="00060948" w:rsidRPr="001E436F" w14:paraId="4100EA68"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64CAEB29"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AC7B41" w14:textId="77777777" w:rsidR="00060948" w:rsidRPr="001E436F" w:rsidRDefault="00060948"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0F015405" w14:textId="3B5537EA" w:rsidR="00060948" w:rsidRPr="002056FF" w:rsidRDefault="00060948" w:rsidP="009A13D2">
            <w:r w:rsidRPr="002056FF">
              <w:t>Verbindung zur Datenbank fehlgeschlagen</w:t>
            </w:r>
          </w:p>
        </w:tc>
      </w:tr>
      <w:tr w:rsidR="00060948" w:rsidRPr="001E436F" w14:paraId="386CAC76"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5B2D6029"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CEF090" w14:textId="77777777" w:rsidR="00060948" w:rsidRPr="001E436F" w:rsidRDefault="00060948"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7BEFC530" w14:textId="70E5CEAF" w:rsidR="00060948" w:rsidRPr="002056FF" w:rsidRDefault="00060948" w:rsidP="009A13D2">
            <w:r w:rsidRPr="002056FF">
              <w:t>DB ist nicht erreichbar.</w:t>
            </w:r>
          </w:p>
        </w:tc>
      </w:tr>
      <w:tr w:rsidR="00060948" w:rsidRPr="001E436F" w14:paraId="38D811E5"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3C21059B"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E0E3DF" w14:textId="77777777" w:rsidR="00060948" w:rsidRPr="001E436F" w:rsidRDefault="00060948"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501343E1" w14:textId="77777777" w:rsidR="00060948" w:rsidRPr="003E385C" w:rsidRDefault="00060948" w:rsidP="00060948">
            <w:r w:rsidRPr="003E385C">
              <w:t>Starten der Anwendung.</w:t>
            </w:r>
          </w:p>
          <w:p w14:paraId="53427D91" w14:textId="081DF1A5" w:rsidR="00060948" w:rsidRPr="00060948" w:rsidRDefault="00060948" w:rsidP="009A13D2"/>
        </w:tc>
      </w:tr>
      <w:tr w:rsidR="00060948" w:rsidRPr="001E436F" w14:paraId="4D0F37D4" w14:textId="77777777" w:rsidTr="006719DF">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54335F73"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E18FC6" w14:textId="77777777" w:rsidR="00060948" w:rsidRPr="001E436F" w:rsidRDefault="00060948"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55558654" w14:textId="085307E3" w:rsidR="00060948" w:rsidRPr="00060948" w:rsidRDefault="00060948" w:rsidP="009A13D2">
            <w:r w:rsidRPr="003E385C">
              <w:t>Die Anwendung erkennt den Fehler und gibt eine angemessene Fehlermeldung aus</w:t>
            </w:r>
          </w:p>
        </w:tc>
      </w:tr>
      <w:tr w:rsidR="00060948" w:rsidRPr="001E436F" w14:paraId="3BCD23CC" w14:textId="77777777" w:rsidTr="006719DF">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5BDDAEC2" w14:textId="77777777" w:rsidR="00060948" w:rsidRPr="001E436F" w:rsidRDefault="00060948"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863426" w14:textId="77777777" w:rsidR="00060948" w:rsidRPr="001E436F" w:rsidRDefault="00060948"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518B7051" w14:textId="77777777" w:rsidR="00060948" w:rsidRPr="00060948" w:rsidRDefault="00060948"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D60BD72" w14:textId="77777777" w:rsidR="00060948" w:rsidRPr="00060948" w:rsidRDefault="00060948"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3350BF71" w14:textId="77777777" w:rsidR="00060948" w:rsidRPr="00060948" w:rsidRDefault="00060948" w:rsidP="009A13D2"/>
        </w:tc>
      </w:tr>
      <w:tr w:rsidR="00060948" w:rsidRPr="001E436F" w14:paraId="022303FE" w14:textId="77777777" w:rsidTr="006719DF">
        <w:trPr>
          <w:trHeight w:val="425"/>
        </w:trPr>
        <w:tc>
          <w:tcPr>
            <w:tcW w:w="851" w:type="dxa"/>
            <w:vMerge/>
            <w:tcBorders>
              <w:left w:val="single" w:sz="4" w:space="0" w:color="auto"/>
              <w:right w:val="single" w:sz="4" w:space="0" w:color="auto"/>
            </w:tcBorders>
            <w:shd w:val="clear" w:color="auto" w:fill="D9D9D9" w:themeFill="background1" w:themeFillShade="D9"/>
          </w:tcPr>
          <w:p w14:paraId="47E32978"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0BAAAB2" w14:textId="77777777" w:rsidR="00060948" w:rsidRPr="001E436F" w:rsidRDefault="00060948"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44336128" w14:textId="77777777" w:rsidR="00060948" w:rsidRPr="00060948" w:rsidRDefault="00060948" w:rsidP="009A13D2"/>
        </w:tc>
      </w:tr>
      <w:tr w:rsidR="00060948" w:rsidRPr="001E436F" w14:paraId="41A144F2" w14:textId="77777777" w:rsidTr="006719DF">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145CCD31"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3880D5" w14:textId="77777777" w:rsidR="00060948" w:rsidRPr="001E436F" w:rsidRDefault="00060948"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5DB3466A" w14:textId="77777777" w:rsidR="00060948" w:rsidRPr="00060948" w:rsidRDefault="00060948" w:rsidP="009A13D2"/>
        </w:tc>
      </w:tr>
    </w:tbl>
    <w:p w14:paraId="53208439" w14:textId="77777777" w:rsidR="00060948" w:rsidRDefault="00060948" w:rsidP="009E7249"/>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2056FF" w:rsidRPr="001E436F" w14:paraId="2C12DDAA" w14:textId="77777777" w:rsidTr="009A13D2">
        <w:trPr>
          <w:trHeight w:val="425"/>
          <w:tblHeader/>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77139384" w14:textId="77777777" w:rsidR="002056FF" w:rsidRPr="001E436F" w:rsidRDefault="002056FF"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450F1E72" w14:textId="77777777" w:rsidR="002056FF" w:rsidRPr="001E436F" w:rsidRDefault="002056FF"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700FE00A" w14:textId="77777777" w:rsidR="002056FF" w:rsidRPr="00060948" w:rsidRDefault="002056FF" w:rsidP="009A13D2">
            <w:r w:rsidRPr="00060948">
              <w:t>T-00</w:t>
            </w:r>
            <w:r>
              <w:t>4</w:t>
            </w:r>
          </w:p>
        </w:tc>
      </w:tr>
      <w:tr w:rsidR="002056FF" w:rsidRPr="001E436F" w14:paraId="6FF220DA"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6ACE8A50" w14:textId="77777777" w:rsidR="002056FF" w:rsidRPr="001E436F" w:rsidRDefault="002056FF"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09D0AD0" w14:textId="77777777" w:rsidR="002056FF" w:rsidRPr="001E436F" w:rsidRDefault="002056FF"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73B488D4" w14:textId="77777777" w:rsidR="002056FF" w:rsidRPr="00060948" w:rsidRDefault="002056FF" w:rsidP="009A13D2">
            <w:r w:rsidRPr="007C784C">
              <w:t>Unerwarteter Datenbankausfall</w:t>
            </w:r>
          </w:p>
        </w:tc>
      </w:tr>
      <w:tr w:rsidR="002056FF" w:rsidRPr="001E436F" w14:paraId="2770FBD5"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36E34481" w14:textId="77777777" w:rsidR="002056FF" w:rsidRPr="001E436F" w:rsidRDefault="002056FF"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7C7E5B3" w14:textId="77777777" w:rsidR="002056FF" w:rsidRPr="001E436F" w:rsidRDefault="002056FF"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5AC3DFE3" w14:textId="77777777" w:rsidR="002056FF" w:rsidRPr="00060948" w:rsidRDefault="002056FF" w:rsidP="009A13D2">
            <w:r>
              <w:t>User ist verbunden mit DB</w:t>
            </w:r>
          </w:p>
        </w:tc>
      </w:tr>
      <w:tr w:rsidR="002056FF" w:rsidRPr="001E436F" w14:paraId="5C66D995"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3479D13A" w14:textId="77777777" w:rsidR="002056FF" w:rsidRPr="001E436F" w:rsidRDefault="002056FF"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05C7669" w14:textId="77777777" w:rsidR="002056FF" w:rsidRPr="001E436F" w:rsidRDefault="002056FF"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363779E7" w14:textId="77777777" w:rsidR="002056FF" w:rsidRDefault="002056FF" w:rsidP="009A13D2">
            <w:r>
              <w:t>1: Simulieren Sie einen unerwarteten Ausfall der Datenbank (Netzwerkkabel ziehen; DB runterfahren; ..)</w:t>
            </w:r>
          </w:p>
          <w:p w14:paraId="094C7201" w14:textId="77777777" w:rsidR="002056FF" w:rsidRDefault="002056FF" w:rsidP="009A13D2">
            <w:r>
              <w:t>2: Starten Sie die Anwendung und versuchen Sie auf Daten zuzugreifen</w:t>
            </w:r>
          </w:p>
          <w:p w14:paraId="54BE5718" w14:textId="77777777" w:rsidR="002056FF" w:rsidRDefault="002056FF" w:rsidP="009A13D2">
            <w:r>
              <w:t>3: DB verbinden.</w:t>
            </w:r>
          </w:p>
          <w:p w14:paraId="25201F8B" w14:textId="77777777" w:rsidR="002056FF" w:rsidRPr="00060948" w:rsidRDefault="002056FF" w:rsidP="009A13D2">
            <w:r>
              <w:t>4: Daten abfragen.</w:t>
            </w:r>
          </w:p>
        </w:tc>
      </w:tr>
      <w:tr w:rsidR="002056FF" w:rsidRPr="001E436F" w14:paraId="56F8486C"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70B60AE8" w14:textId="77777777" w:rsidR="002056FF" w:rsidRPr="001E436F" w:rsidRDefault="002056FF"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CD680F" w14:textId="77777777" w:rsidR="002056FF" w:rsidRPr="001E436F" w:rsidRDefault="002056FF"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6D1DD200" w14:textId="77777777" w:rsidR="002056FF" w:rsidRDefault="002056FF" w:rsidP="009A13D2">
            <w:r w:rsidRPr="003E385C">
              <w:t>Die Anwendung erkennt d</w:t>
            </w:r>
            <w:r>
              <w:t xml:space="preserve">en Fehler </w:t>
            </w:r>
            <w:r w:rsidRPr="003E385C">
              <w:t xml:space="preserve">und gibt eine klare Fehlermeldung aus. </w:t>
            </w:r>
          </w:p>
          <w:p w14:paraId="2C0E3FF0" w14:textId="77777777" w:rsidR="002056FF" w:rsidRDefault="002056FF" w:rsidP="009A13D2">
            <w:r>
              <w:t>Nach Verbindung kann der User weiterarbeiten auf der DB ohne die Anwendung neu zu starten.</w:t>
            </w:r>
          </w:p>
          <w:p w14:paraId="39B7B06E" w14:textId="77777777" w:rsidR="002056FF" w:rsidRPr="00060948" w:rsidRDefault="002056FF" w:rsidP="009A13D2"/>
        </w:tc>
      </w:tr>
      <w:tr w:rsidR="002056FF" w:rsidRPr="001E436F" w14:paraId="561FAEAC" w14:textId="77777777" w:rsidTr="009A13D2">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0DFF369F" w14:textId="77777777" w:rsidR="002056FF" w:rsidRPr="001E436F" w:rsidRDefault="002056FF"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DF2E02" w14:textId="77777777" w:rsidR="002056FF" w:rsidRPr="001E436F" w:rsidRDefault="002056FF"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16F4B7B4" w14:textId="77777777" w:rsidR="002056FF" w:rsidRPr="00060948" w:rsidRDefault="002056FF"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53837FA" w14:textId="77777777" w:rsidR="002056FF" w:rsidRPr="00060948" w:rsidRDefault="002056FF"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18C84585" w14:textId="77777777" w:rsidR="002056FF" w:rsidRPr="00060948" w:rsidRDefault="002056FF" w:rsidP="009A13D2"/>
        </w:tc>
      </w:tr>
      <w:tr w:rsidR="002056FF" w:rsidRPr="001E436F" w14:paraId="0B76AE23"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cPr>
          <w:p w14:paraId="187CCE89" w14:textId="77777777" w:rsidR="002056FF" w:rsidRPr="001E436F" w:rsidRDefault="002056FF"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0C0D47" w14:textId="77777777" w:rsidR="002056FF" w:rsidRPr="001E436F" w:rsidRDefault="002056FF"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74661669" w14:textId="77777777" w:rsidR="002056FF" w:rsidRPr="00060948" w:rsidRDefault="002056FF" w:rsidP="009A13D2"/>
        </w:tc>
      </w:tr>
      <w:tr w:rsidR="002056FF" w:rsidRPr="001E436F" w14:paraId="58731F36"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63032F15" w14:textId="77777777" w:rsidR="002056FF" w:rsidRPr="001E436F" w:rsidRDefault="002056FF"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C322594" w14:textId="77777777" w:rsidR="002056FF" w:rsidRPr="001E436F" w:rsidRDefault="002056FF"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7AD85649" w14:textId="77777777" w:rsidR="002056FF" w:rsidRPr="00060948" w:rsidRDefault="002056FF" w:rsidP="009A13D2"/>
        </w:tc>
      </w:tr>
    </w:tbl>
    <w:p w14:paraId="0419CCC0" w14:textId="77777777" w:rsidR="002056FF" w:rsidRDefault="002056FF" w:rsidP="009E7249"/>
    <w:p w14:paraId="28EB3A4C" w14:textId="77777777" w:rsidR="00CF48A6" w:rsidRDefault="00CF48A6">
      <w:pPr>
        <w:rPr>
          <w:rFonts w:cs="Arial"/>
          <w:b/>
          <w:bCs/>
          <w:iCs/>
          <w:sz w:val="28"/>
          <w:szCs w:val="28"/>
        </w:rPr>
      </w:pPr>
      <w:r>
        <w:br w:type="page"/>
      </w:r>
    </w:p>
    <w:p w14:paraId="2CD4ED18" w14:textId="5E52C8B9" w:rsidR="002056FF" w:rsidRDefault="002056FF" w:rsidP="002056FF">
      <w:pPr>
        <w:pStyle w:val="Heading2"/>
      </w:pPr>
      <w:bookmarkStart w:id="14" w:name="_Toc205536620"/>
      <w:r w:rsidRPr="008A2B80">
        <w:lastRenderedPageBreak/>
        <w:t xml:space="preserve">Transaktionsprüfungen </w:t>
      </w:r>
      <w:r>
        <w:t>/ CRUD</w:t>
      </w:r>
      <w:bookmarkEnd w:id="14"/>
    </w:p>
    <w:p w14:paraId="7F9877EC" w14:textId="4D1ABF5A" w:rsidR="002056FF" w:rsidRDefault="002056FF" w:rsidP="002056FF">
      <w:r w:rsidRPr="009E7249">
        <w:rPr>
          <w:b/>
          <w:bCs/>
        </w:rPr>
        <w:t>In-</w:t>
      </w:r>
      <w:proofErr w:type="spellStart"/>
      <w:r w:rsidRPr="009E7249">
        <w:rPr>
          <w:b/>
          <w:bCs/>
        </w:rPr>
        <w:t>Scope</w:t>
      </w:r>
      <w:proofErr w:type="spellEnd"/>
      <w:r w:rsidRPr="009E7249">
        <w:rPr>
          <w:b/>
          <w:bCs/>
        </w:rPr>
        <w:t>:</w:t>
      </w:r>
      <w:r>
        <w:t xml:space="preserve"> Wir testen</w:t>
      </w:r>
      <w:r w:rsidR="002F0F72">
        <w:t>….</w:t>
      </w:r>
    </w:p>
    <w:p w14:paraId="5BF29844" w14:textId="01052BD5" w:rsidR="002056FF" w:rsidRDefault="002056FF" w:rsidP="002056FF">
      <w:r w:rsidRPr="009E7249">
        <w:rPr>
          <w:b/>
          <w:bCs/>
        </w:rPr>
        <w:t>Out-</w:t>
      </w:r>
      <w:proofErr w:type="spellStart"/>
      <w:r w:rsidRPr="009E7249">
        <w:rPr>
          <w:b/>
          <w:bCs/>
        </w:rPr>
        <w:t>of</w:t>
      </w:r>
      <w:proofErr w:type="spellEnd"/>
      <w:r w:rsidRPr="009E7249">
        <w:rPr>
          <w:b/>
          <w:bCs/>
        </w:rPr>
        <w:t>-</w:t>
      </w:r>
      <w:proofErr w:type="spellStart"/>
      <w:r w:rsidRPr="009E7249">
        <w:rPr>
          <w:b/>
          <w:bCs/>
        </w:rPr>
        <w:t>Scope</w:t>
      </w:r>
      <w:proofErr w:type="spellEnd"/>
      <w:r w:rsidRPr="009E7249">
        <w:rPr>
          <w:b/>
          <w:bCs/>
        </w:rPr>
        <w:t>:</w:t>
      </w:r>
      <w:r w:rsidR="002F0F72">
        <w:rPr>
          <w:b/>
          <w:bCs/>
        </w:rPr>
        <w:t xml:space="preserve"> </w:t>
      </w:r>
      <w:r w:rsidR="002F0F72">
        <w:t>…</w:t>
      </w:r>
      <w:r>
        <w:t>.</w:t>
      </w:r>
    </w:p>
    <w:p w14:paraId="17DA30AD" w14:textId="77777777" w:rsidR="002056FF" w:rsidRPr="009E7249" w:rsidRDefault="002056FF" w:rsidP="009E7249"/>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060948" w:rsidRPr="001E436F" w14:paraId="75A6E544"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67369155" w14:textId="77777777" w:rsidR="00060948" w:rsidRPr="001E436F" w:rsidRDefault="00060948"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337249F0" w14:textId="77777777" w:rsidR="00060948" w:rsidRPr="001E436F" w:rsidRDefault="00060948"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428B50C8" w14:textId="23F9EB51" w:rsidR="00060948" w:rsidRPr="00060948" w:rsidRDefault="00060948" w:rsidP="009A13D2">
            <w:r w:rsidRPr="00060948">
              <w:t>T-0</w:t>
            </w:r>
            <w:r w:rsidR="002056FF">
              <w:t>11</w:t>
            </w:r>
          </w:p>
        </w:tc>
      </w:tr>
      <w:tr w:rsidR="00060948" w:rsidRPr="001E436F" w14:paraId="2D99DBED"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1EB64F07"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302739E" w14:textId="77777777" w:rsidR="00060948" w:rsidRPr="001E436F" w:rsidRDefault="00060948"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201A5775" w14:textId="31396FDE" w:rsidR="00060948" w:rsidRPr="002056FF" w:rsidRDefault="00060948" w:rsidP="009A13D2">
            <w:r w:rsidRPr="002056FF">
              <w:rPr>
                <w:rFonts w:cs="Arial"/>
              </w:rPr>
              <w:t>Daten korrekt in die Datenbank einfügen (</w:t>
            </w:r>
            <w:proofErr w:type="spellStart"/>
            <w:r w:rsidRPr="002056FF">
              <w:rPr>
                <w:rFonts w:cs="Arial"/>
              </w:rPr>
              <w:t>create</w:t>
            </w:r>
            <w:proofErr w:type="spellEnd"/>
            <w:r w:rsidRPr="002056FF">
              <w:rPr>
                <w:rFonts w:cs="Arial"/>
              </w:rPr>
              <w:t>)</w:t>
            </w:r>
          </w:p>
        </w:tc>
      </w:tr>
      <w:tr w:rsidR="00060948" w:rsidRPr="001E436F" w14:paraId="5AC36C0C"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0296E453"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C1F3BB" w14:textId="77777777" w:rsidR="00060948" w:rsidRPr="001E436F" w:rsidRDefault="00060948"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38B033E3" w14:textId="3F9053E1" w:rsidR="00060948" w:rsidRPr="002056FF" w:rsidRDefault="00060948" w:rsidP="009A13D2">
            <w:r w:rsidRPr="002056FF">
              <w:t>User ist verbunden mit DB</w:t>
            </w:r>
          </w:p>
        </w:tc>
      </w:tr>
      <w:tr w:rsidR="00060948" w:rsidRPr="001E436F" w14:paraId="7F9D8BCB"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1614E75F"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FCE747" w14:textId="77777777" w:rsidR="00060948" w:rsidRPr="001E436F" w:rsidRDefault="00060948"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07E281F1" w14:textId="18F544A9" w:rsidR="00060948" w:rsidRDefault="00060948" w:rsidP="00060948">
            <w:r>
              <w:t>Fügen Sie Daten über die Anwendung in die Datenbank ein.</w:t>
            </w:r>
          </w:p>
          <w:p w14:paraId="4CE81C96" w14:textId="049D4F34" w:rsidR="00060948" w:rsidRPr="00060948" w:rsidRDefault="00060948" w:rsidP="00060948">
            <w:r>
              <w:t>Rufen Sie dieselben Daten ab und vergleichen Sie sie</w:t>
            </w:r>
            <w:r w:rsidRPr="00060948">
              <w:t xml:space="preserve"> </w:t>
            </w:r>
          </w:p>
        </w:tc>
      </w:tr>
      <w:tr w:rsidR="00060948" w:rsidRPr="001E436F" w14:paraId="40136871"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5A08DAC3"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0BD59F6" w14:textId="77777777" w:rsidR="00060948" w:rsidRPr="001E436F" w:rsidRDefault="00060948"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1B30F428" w14:textId="20C8ADD5" w:rsidR="00060948" w:rsidRPr="00060948" w:rsidRDefault="00060948" w:rsidP="009A13D2">
            <w:r w:rsidRPr="003E385C">
              <w:t>Die abgerufenen Daten stimmen mit den eingefügten Daten überein.</w:t>
            </w:r>
          </w:p>
        </w:tc>
      </w:tr>
      <w:tr w:rsidR="00060948" w:rsidRPr="001E436F" w14:paraId="3092B470"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439A7C96" w14:textId="77777777" w:rsidR="00060948" w:rsidRPr="001E436F" w:rsidRDefault="00060948"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AA4F8D" w14:textId="77777777" w:rsidR="00060948" w:rsidRPr="001E436F" w:rsidRDefault="00060948"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58BA8B85" w14:textId="77777777" w:rsidR="00060948" w:rsidRPr="00060948" w:rsidRDefault="00060948"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787491B" w14:textId="77777777" w:rsidR="00060948" w:rsidRPr="00060948" w:rsidRDefault="00060948"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6C0C57D7" w14:textId="77777777" w:rsidR="00060948" w:rsidRPr="00060948" w:rsidRDefault="00060948" w:rsidP="009A13D2"/>
        </w:tc>
      </w:tr>
      <w:tr w:rsidR="00060948" w:rsidRPr="001E436F" w14:paraId="2D094F5F"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cPr>
          <w:p w14:paraId="072104BB"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BF3DD2" w14:textId="77777777" w:rsidR="00060948" w:rsidRPr="001E436F" w:rsidRDefault="00060948"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7BB36A7E" w14:textId="77777777" w:rsidR="00060948" w:rsidRPr="00060948" w:rsidRDefault="00060948" w:rsidP="009A13D2"/>
        </w:tc>
      </w:tr>
      <w:tr w:rsidR="00060948" w:rsidRPr="001E436F" w14:paraId="79B12953"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5936C30E"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4E5DE3C" w14:textId="77777777" w:rsidR="00060948" w:rsidRPr="001E436F" w:rsidRDefault="00060948"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218B57B9" w14:textId="77777777" w:rsidR="00060948" w:rsidRPr="00060948" w:rsidRDefault="00060948" w:rsidP="009A13D2"/>
        </w:tc>
      </w:tr>
    </w:tbl>
    <w:p w14:paraId="65C13754" w14:textId="77777777" w:rsidR="00DC4810" w:rsidRPr="003E385C" w:rsidRDefault="00DC4810" w:rsidP="00DC4810">
      <w:pPr>
        <w:rPr>
          <w:b/>
          <w:bCs/>
        </w:rPr>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060948" w:rsidRPr="001E436F" w14:paraId="312FDB6B"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2F176534" w14:textId="77777777" w:rsidR="00060948" w:rsidRPr="001E436F" w:rsidRDefault="00060948"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2F92532F" w14:textId="77777777" w:rsidR="00060948" w:rsidRPr="001E436F" w:rsidRDefault="00060948"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1B8DFD01" w14:textId="52ADBC5B" w:rsidR="00060948" w:rsidRPr="002056FF" w:rsidRDefault="00060948" w:rsidP="009A13D2">
            <w:r w:rsidRPr="002056FF">
              <w:t>T-0</w:t>
            </w:r>
            <w:r w:rsidR="002056FF">
              <w:t>12</w:t>
            </w:r>
          </w:p>
        </w:tc>
      </w:tr>
      <w:tr w:rsidR="00060948" w:rsidRPr="001E436F" w14:paraId="6C2AD241"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1401595D"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CDEED3" w14:textId="77777777" w:rsidR="00060948" w:rsidRPr="001E436F" w:rsidRDefault="00060948"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2C77ECCC" w14:textId="77777777" w:rsidR="00060948" w:rsidRPr="002056FF" w:rsidRDefault="00060948" w:rsidP="00060948">
            <w:pPr>
              <w:rPr>
                <w:rFonts w:cs="Arial"/>
              </w:rPr>
            </w:pPr>
            <w:r w:rsidRPr="002056FF">
              <w:rPr>
                <w:rFonts w:cs="Arial"/>
              </w:rPr>
              <w:t>Daten ändern (update)</w:t>
            </w:r>
          </w:p>
          <w:p w14:paraId="014FC450" w14:textId="4CC13E18" w:rsidR="00060948" w:rsidRPr="002056FF" w:rsidRDefault="00060948" w:rsidP="009A13D2"/>
        </w:tc>
      </w:tr>
      <w:tr w:rsidR="00060948" w:rsidRPr="001E436F" w14:paraId="7C9AD67C"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41D0F35D"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814FD72" w14:textId="77777777" w:rsidR="00060948" w:rsidRPr="001E436F" w:rsidRDefault="00060948"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284BBCE8" w14:textId="77777777" w:rsidR="00060948" w:rsidRPr="002056FF" w:rsidRDefault="00060948" w:rsidP="009A13D2">
            <w:r w:rsidRPr="002056FF">
              <w:t>User ist verbunden mit DB</w:t>
            </w:r>
          </w:p>
        </w:tc>
      </w:tr>
      <w:tr w:rsidR="00060948" w:rsidRPr="001E436F" w14:paraId="6424BDF5"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5B235AD1"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65FE2DB" w14:textId="77777777" w:rsidR="00060948" w:rsidRPr="001E436F" w:rsidRDefault="00060948"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21C3807B" w14:textId="6585F4D4" w:rsidR="00060948" w:rsidRPr="00060948" w:rsidRDefault="00060948" w:rsidP="009A13D2">
            <w:r>
              <w:t>…</w:t>
            </w:r>
          </w:p>
        </w:tc>
      </w:tr>
      <w:tr w:rsidR="00060948" w:rsidRPr="001E436F" w14:paraId="6C334F11"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70984095"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F29981" w14:textId="77777777" w:rsidR="00060948" w:rsidRPr="001E436F" w:rsidRDefault="00060948"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44F7A9A1" w14:textId="3D407F5C" w:rsidR="00060948" w:rsidRPr="00060948" w:rsidRDefault="00060948" w:rsidP="009A13D2">
            <w:r>
              <w:t>…</w:t>
            </w:r>
          </w:p>
        </w:tc>
      </w:tr>
      <w:tr w:rsidR="00060948" w:rsidRPr="001E436F" w14:paraId="24B15984"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076D2741" w14:textId="77777777" w:rsidR="00060948" w:rsidRPr="001E436F" w:rsidRDefault="00060948"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187A7A2" w14:textId="77777777" w:rsidR="00060948" w:rsidRPr="001E436F" w:rsidRDefault="00060948"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4C369C1C" w14:textId="77777777" w:rsidR="00060948" w:rsidRPr="00060948" w:rsidRDefault="00060948"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660FC918" w14:textId="77777777" w:rsidR="00060948" w:rsidRPr="00060948" w:rsidRDefault="00060948"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06A28ABE" w14:textId="77777777" w:rsidR="00060948" w:rsidRPr="00060948" w:rsidRDefault="00060948" w:rsidP="009A13D2"/>
        </w:tc>
      </w:tr>
      <w:tr w:rsidR="00060948" w:rsidRPr="001E436F" w14:paraId="4A069084"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cPr>
          <w:p w14:paraId="42C3E329"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EE7D4C" w14:textId="77777777" w:rsidR="00060948" w:rsidRPr="001E436F" w:rsidRDefault="00060948"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2B49D1E9" w14:textId="77777777" w:rsidR="00060948" w:rsidRPr="00060948" w:rsidRDefault="00060948" w:rsidP="009A13D2"/>
        </w:tc>
      </w:tr>
      <w:tr w:rsidR="00060948" w:rsidRPr="001E436F" w14:paraId="6A44CE71"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78E2EC9E"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9C7358" w14:textId="77777777" w:rsidR="00060948" w:rsidRPr="001E436F" w:rsidRDefault="00060948"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7101B9E1" w14:textId="77777777" w:rsidR="00060948" w:rsidRPr="00060948" w:rsidRDefault="00060948" w:rsidP="009A13D2"/>
        </w:tc>
      </w:tr>
    </w:tbl>
    <w:p w14:paraId="4E89453F" w14:textId="77777777" w:rsidR="00DC4810" w:rsidRPr="003E385C" w:rsidRDefault="00DC4810" w:rsidP="00DC4810">
      <w:pPr>
        <w:rPr>
          <w:b/>
          <w:bCs/>
        </w:rPr>
      </w:pPr>
    </w:p>
    <w:p w14:paraId="422D384A" w14:textId="77777777" w:rsidR="00156E45" w:rsidRDefault="00156E45" w:rsidP="00626303">
      <w:pPr>
        <w:pStyle w:val="ListBullet"/>
        <w:numPr>
          <w:ilvl w:val="0"/>
          <w:numId w:val="0"/>
        </w:numPr>
        <w:ind w:left="340"/>
      </w:pP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060948" w:rsidRPr="001E436F" w14:paraId="2A6EA6E4"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59A42D82" w14:textId="77777777" w:rsidR="00060948" w:rsidRPr="001E436F" w:rsidRDefault="00060948"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0A72C599" w14:textId="77777777" w:rsidR="00060948" w:rsidRPr="001E436F" w:rsidRDefault="00060948"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70132B3D" w14:textId="52CDD9C0" w:rsidR="00060948" w:rsidRPr="00060948" w:rsidRDefault="00060948" w:rsidP="009A13D2">
            <w:r w:rsidRPr="00060948">
              <w:t>T-0</w:t>
            </w:r>
            <w:r w:rsidR="002056FF">
              <w:t>14</w:t>
            </w:r>
          </w:p>
        </w:tc>
      </w:tr>
      <w:tr w:rsidR="00060948" w:rsidRPr="001E436F" w14:paraId="4EF778CE"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720549AC"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FE84B50" w14:textId="77777777" w:rsidR="00060948" w:rsidRPr="001E436F" w:rsidRDefault="00060948"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540E9859" w14:textId="29169061" w:rsidR="00060948" w:rsidRPr="00060948" w:rsidRDefault="00060948" w:rsidP="009A13D2">
            <w:r>
              <w:rPr>
                <w:rFonts w:ascii="ArialMT" w:hAnsi="ArialMT" w:cs="ArialMT"/>
                <w:sz w:val="22"/>
                <w:szCs w:val="22"/>
              </w:rPr>
              <w:t xml:space="preserve">Constraint Fehler </w:t>
            </w:r>
          </w:p>
        </w:tc>
      </w:tr>
      <w:tr w:rsidR="00060948" w:rsidRPr="001E436F" w14:paraId="1E34D28A"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06E254F3"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E1A726" w14:textId="77777777" w:rsidR="00060948" w:rsidRPr="001E436F" w:rsidRDefault="00060948"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72D63179" w14:textId="77777777" w:rsidR="00060948" w:rsidRPr="00060948" w:rsidRDefault="00060948" w:rsidP="009A13D2">
            <w:r>
              <w:t>User ist verbunden mit DB</w:t>
            </w:r>
          </w:p>
        </w:tc>
      </w:tr>
      <w:tr w:rsidR="00060948" w:rsidRPr="001E436F" w14:paraId="06AFFF6C"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6B7DBB0B"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17D76B4" w14:textId="77777777" w:rsidR="00060948" w:rsidRPr="001E436F" w:rsidRDefault="00060948"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7A5B7FFF" w14:textId="6216C7E2" w:rsidR="00060948" w:rsidRDefault="00060948" w:rsidP="00060948">
            <w:r>
              <w:t>Niederlassung erstellen</w:t>
            </w:r>
          </w:p>
          <w:p w14:paraId="234A612F" w14:textId="3B87A20A" w:rsidR="00060948" w:rsidRDefault="00060948" w:rsidP="00060948">
            <w:r>
              <w:t>Kundenberater in der Niederlassung erstellen</w:t>
            </w:r>
          </w:p>
          <w:p w14:paraId="553FABD5" w14:textId="4B6A7FBF" w:rsidR="00060948" w:rsidRPr="00060948" w:rsidRDefault="00060948" w:rsidP="00060948">
            <w:r>
              <w:t>Niederlassung löschen</w:t>
            </w:r>
          </w:p>
        </w:tc>
      </w:tr>
      <w:tr w:rsidR="00060948" w:rsidRPr="001E436F" w14:paraId="23D18B5D"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28E67B12" w14:textId="77777777" w:rsidR="00060948" w:rsidRPr="001E436F" w:rsidRDefault="00060948"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0C3B28" w14:textId="77777777" w:rsidR="00060948" w:rsidRPr="001E436F" w:rsidRDefault="00060948"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49462A4C" w14:textId="1ED93716" w:rsidR="00060948" w:rsidRPr="00060948" w:rsidRDefault="00060948" w:rsidP="009A13D2">
            <w:r w:rsidRPr="00060948">
              <w:t>Endnutzer erhält eine Information, dass die Niederlassung nicht gelöscht werden kann, da ein Kundenberater noch da ist</w:t>
            </w:r>
            <w:r w:rsidR="00B6312C">
              <w:t>.</w:t>
            </w:r>
          </w:p>
        </w:tc>
      </w:tr>
      <w:tr w:rsidR="00060948" w:rsidRPr="001E436F" w14:paraId="1DBEACEE" w14:textId="77777777" w:rsidTr="001871E0">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38DC3BE3" w14:textId="77777777" w:rsidR="00060948" w:rsidRPr="001E436F" w:rsidRDefault="00060948"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3F249C8" w14:textId="77777777" w:rsidR="00060948" w:rsidRPr="001E436F" w:rsidRDefault="00060948"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31056116" w14:textId="77777777" w:rsidR="00060948" w:rsidRPr="00060948" w:rsidRDefault="00060948"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66A6455" w14:textId="77777777" w:rsidR="00060948" w:rsidRPr="00060948" w:rsidRDefault="00060948"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2A97D477" w14:textId="77777777" w:rsidR="00060948" w:rsidRPr="00060948" w:rsidRDefault="00060948" w:rsidP="009A13D2"/>
        </w:tc>
      </w:tr>
      <w:tr w:rsidR="00060948" w:rsidRPr="001E436F" w14:paraId="1ECBC223" w14:textId="77777777" w:rsidTr="001871E0">
        <w:trPr>
          <w:trHeight w:val="425"/>
        </w:trPr>
        <w:tc>
          <w:tcPr>
            <w:tcW w:w="851" w:type="dxa"/>
            <w:vMerge/>
            <w:tcBorders>
              <w:left w:val="single" w:sz="4" w:space="0" w:color="auto"/>
              <w:right w:val="single" w:sz="4" w:space="0" w:color="auto"/>
            </w:tcBorders>
            <w:shd w:val="clear" w:color="auto" w:fill="D9D9D9" w:themeFill="background1" w:themeFillShade="D9"/>
          </w:tcPr>
          <w:p w14:paraId="36FCD5D1"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CA384FA" w14:textId="77777777" w:rsidR="00060948" w:rsidRPr="001E436F" w:rsidRDefault="00060948"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48311A53" w14:textId="77777777" w:rsidR="00060948" w:rsidRPr="00060948" w:rsidRDefault="00060948" w:rsidP="009A13D2"/>
        </w:tc>
      </w:tr>
      <w:tr w:rsidR="00060948" w:rsidRPr="001E436F" w14:paraId="2B90F779" w14:textId="77777777" w:rsidTr="001871E0">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09E38658" w14:textId="77777777" w:rsidR="00060948" w:rsidRPr="001E436F" w:rsidRDefault="00060948"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8A59856" w14:textId="77777777" w:rsidR="00060948" w:rsidRPr="001E436F" w:rsidRDefault="00060948"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03D20831" w14:textId="77777777" w:rsidR="00060948" w:rsidRPr="00060948" w:rsidRDefault="00060948" w:rsidP="009A13D2"/>
        </w:tc>
      </w:tr>
    </w:tbl>
    <w:p w14:paraId="7B7BDB97" w14:textId="77777777" w:rsidR="00060948" w:rsidRDefault="00060948" w:rsidP="00626303">
      <w:pPr>
        <w:pStyle w:val="ListBullet"/>
        <w:numPr>
          <w:ilvl w:val="0"/>
          <w:numId w:val="0"/>
        </w:numPr>
        <w:ind w:left="340"/>
      </w:pPr>
    </w:p>
    <w:p w14:paraId="229858C2" w14:textId="77777777" w:rsidR="00156E45" w:rsidRPr="003E385C" w:rsidRDefault="00156E45" w:rsidP="00626303">
      <w:pPr>
        <w:pStyle w:val="ListBullet"/>
        <w:numPr>
          <w:ilvl w:val="0"/>
          <w:numId w:val="0"/>
        </w:numPr>
        <w:ind w:left="340"/>
      </w:pPr>
    </w:p>
    <w:p w14:paraId="50A17A5B" w14:textId="77777777" w:rsidR="00CF48A6" w:rsidRDefault="00CF48A6">
      <w:pPr>
        <w:rPr>
          <w:rFonts w:cs="Arial"/>
          <w:b/>
          <w:bCs/>
          <w:iCs/>
          <w:sz w:val="28"/>
          <w:szCs w:val="28"/>
        </w:rPr>
      </w:pPr>
      <w:r>
        <w:br w:type="page"/>
      </w:r>
    </w:p>
    <w:p w14:paraId="4E9E5256" w14:textId="729170CE" w:rsidR="00BF54F1" w:rsidRDefault="002056FF" w:rsidP="002056FF">
      <w:pPr>
        <w:pStyle w:val="Heading2"/>
      </w:pPr>
      <w:bookmarkStart w:id="15" w:name="_Toc205536621"/>
      <w:r w:rsidRPr="003E385C">
        <w:lastRenderedPageBreak/>
        <w:t>Datenintegrität</w:t>
      </w:r>
      <w:bookmarkEnd w:id="15"/>
    </w:p>
    <w:p w14:paraId="4BA2C624" w14:textId="77777777" w:rsidR="002F0F72" w:rsidRDefault="002F0F72" w:rsidP="002F0F72">
      <w:r w:rsidRPr="009E7249">
        <w:rPr>
          <w:b/>
          <w:bCs/>
        </w:rPr>
        <w:t>In-</w:t>
      </w:r>
      <w:proofErr w:type="spellStart"/>
      <w:r w:rsidRPr="009E7249">
        <w:rPr>
          <w:b/>
          <w:bCs/>
        </w:rPr>
        <w:t>Scope</w:t>
      </w:r>
      <w:proofErr w:type="spellEnd"/>
      <w:r w:rsidRPr="009E7249">
        <w:rPr>
          <w:b/>
          <w:bCs/>
        </w:rPr>
        <w:t>:</w:t>
      </w:r>
      <w:r>
        <w:t xml:space="preserve"> Wir testen….</w:t>
      </w:r>
    </w:p>
    <w:p w14:paraId="3E982068" w14:textId="77777777" w:rsidR="002F0F72" w:rsidRDefault="002F0F72" w:rsidP="002F0F72">
      <w:r w:rsidRPr="009E7249">
        <w:rPr>
          <w:b/>
          <w:bCs/>
        </w:rPr>
        <w:t>Out-</w:t>
      </w:r>
      <w:proofErr w:type="spellStart"/>
      <w:r w:rsidRPr="009E7249">
        <w:rPr>
          <w:b/>
          <w:bCs/>
        </w:rPr>
        <w:t>of</w:t>
      </w:r>
      <w:proofErr w:type="spellEnd"/>
      <w:r w:rsidRPr="009E7249">
        <w:rPr>
          <w:b/>
          <w:bCs/>
        </w:rPr>
        <w:t>-</w:t>
      </w:r>
      <w:proofErr w:type="spellStart"/>
      <w:r w:rsidRPr="009E7249">
        <w:rPr>
          <w:b/>
          <w:bCs/>
        </w:rPr>
        <w:t>Scope</w:t>
      </w:r>
      <w:proofErr w:type="spellEnd"/>
      <w:r w:rsidRPr="009E7249">
        <w:rPr>
          <w:b/>
          <w:bCs/>
        </w:rPr>
        <w:t>:</w:t>
      </w:r>
      <w:r>
        <w:rPr>
          <w:b/>
          <w:bCs/>
        </w:rPr>
        <w:t xml:space="preserve"> </w:t>
      </w:r>
      <w:r>
        <w:t>….</w:t>
      </w:r>
    </w:p>
    <w:p w14:paraId="1BA6088D" w14:textId="77777777" w:rsidR="002F0F72" w:rsidRPr="002F0F72" w:rsidRDefault="002F0F72" w:rsidP="002F0F72"/>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CF48A6" w:rsidRPr="001E436F" w14:paraId="12774493" w14:textId="77777777" w:rsidTr="009A13D2">
        <w:trPr>
          <w:trHeight w:val="425"/>
          <w:tblHeader/>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77562E90" w14:textId="77777777" w:rsidR="00CF48A6" w:rsidRPr="001E436F" w:rsidRDefault="00CF48A6"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40454A98" w14:textId="77777777" w:rsidR="00CF48A6" w:rsidRPr="001E436F" w:rsidRDefault="00CF48A6"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3D4B7293" w14:textId="7324F59B" w:rsidR="00CF48A6" w:rsidRPr="00060948" w:rsidRDefault="00CF48A6" w:rsidP="009A13D2">
            <w:r w:rsidRPr="00060948">
              <w:t>T-0</w:t>
            </w:r>
            <w:r w:rsidR="001871E0">
              <w:t>21</w:t>
            </w:r>
          </w:p>
        </w:tc>
      </w:tr>
      <w:tr w:rsidR="00CF48A6" w:rsidRPr="001E436F" w14:paraId="3BD3CE8D"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048E86B6" w14:textId="77777777" w:rsidR="00CF48A6" w:rsidRPr="001E436F" w:rsidRDefault="00CF48A6"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D29648" w14:textId="77777777" w:rsidR="00CF48A6" w:rsidRPr="001E436F" w:rsidRDefault="00CF48A6"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2BDC41C4" w14:textId="06244C6F" w:rsidR="00CF48A6" w:rsidRPr="00060948" w:rsidRDefault="00CF48A6" w:rsidP="009A13D2"/>
        </w:tc>
      </w:tr>
      <w:tr w:rsidR="00CF48A6" w:rsidRPr="001E436F" w14:paraId="6B7059C7"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47A7C29A" w14:textId="77777777" w:rsidR="00CF48A6" w:rsidRPr="001E436F" w:rsidRDefault="00CF48A6"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9E15D73" w14:textId="77777777" w:rsidR="00CF48A6" w:rsidRPr="001E436F" w:rsidRDefault="00CF48A6"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25CAAD8A" w14:textId="3994E19E" w:rsidR="00CF48A6" w:rsidRPr="00060948" w:rsidRDefault="00CF48A6" w:rsidP="009A13D2"/>
        </w:tc>
      </w:tr>
      <w:tr w:rsidR="00CF48A6" w:rsidRPr="001E436F" w14:paraId="2B6D7079"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50310E8B" w14:textId="77777777" w:rsidR="00CF48A6" w:rsidRPr="001E436F" w:rsidRDefault="00CF48A6"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07D007" w14:textId="77777777" w:rsidR="00CF48A6" w:rsidRPr="001E436F" w:rsidRDefault="00CF48A6"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5E1A20E9" w14:textId="1FA03315" w:rsidR="00CF48A6" w:rsidRPr="00060948" w:rsidRDefault="00CF48A6" w:rsidP="009A13D2"/>
        </w:tc>
      </w:tr>
      <w:tr w:rsidR="00CF48A6" w:rsidRPr="001E436F" w14:paraId="2A17D6FA"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2080A607" w14:textId="77777777" w:rsidR="00CF48A6" w:rsidRPr="001E436F" w:rsidRDefault="00CF48A6"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26E2CBE" w14:textId="77777777" w:rsidR="00CF48A6" w:rsidRPr="001E436F" w:rsidRDefault="00CF48A6"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57B73277" w14:textId="5FD46772" w:rsidR="00CF48A6" w:rsidRPr="00060948" w:rsidRDefault="00CF48A6" w:rsidP="009A13D2"/>
        </w:tc>
      </w:tr>
      <w:tr w:rsidR="00CF48A6" w:rsidRPr="001E436F" w14:paraId="2342D2B3" w14:textId="77777777" w:rsidTr="009A13D2">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6F9EF3D5" w14:textId="77777777" w:rsidR="00CF48A6" w:rsidRPr="001E436F" w:rsidRDefault="00CF48A6"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FFD295E" w14:textId="77777777" w:rsidR="00CF48A6" w:rsidRPr="001E436F" w:rsidRDefault="00CF48A6"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6E28BFB5" w14:textId="77777777" w:rsidR="00CF48A6" w:rsidRPr="00060948" w:rsidRDefault="00CF48A6"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2C4F6450" w14:textId="77777777" w:rsidR="00CF48A6" w:rsidRPr="00060948" w:rsidRDefault="00CF48A6"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7CC817B7" w14:textId="77777777" w:rsidR="00CF48A6" w:rsidRPr="00060948" w:rsidRDefault="00CF48A6" w:rsidP="009A13D2"/>
        </w:tc>
      </w:tr>
      <w:tr w:rsidR="00CF48A6" w:rsidRPr="001E436F" w14:paraId="52850937"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cPr>
          <w:p w14:paraId="5599E362" w14:textId="77777777" w:rsidR="00CF48A6" w:rsidRPr="001E436F" w:rsidRDefault="00CF48A6"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B515F3" w14:textId="77777777" w:rsidR="00CF48A6" w:rsidRPr="001E436F" w:rsidRDefault="00CF48A6"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3D17BB9B" w14:textId="77777777" w:rsidR="00CF48A6" w:rsidRPr="00060948" w:rsidRDefault="00CF48A6" w:rsidP="009A13D2"/>
        </w:tc>
      </w:tr>
      <w:tr w:rsidR="00CF48A6" w:rsidRPr="001E436F" w14:paraId="23D44F9D"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54BF7000" w14:textId="77777777" w:rsidR="00CF48A6" w:rsidRPr="001E436F" w:rsidRDefault="00CF48A6"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F3894DA" w14:textId="77777777" w:rsidR="00CF48A6" w:rsidRPr="001E436F" w:rsidRDefault="00CF48A6"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48B35BC4" w14:textId="77777777" w:rsidR="00CF48A6" w:rsidRPr="00060948" w:rsidRDefault="00CF48A6" w:rsidP="009A13D2"/>
        </w:tc>
      </w:tr>
    </w:tbl>
    <w:p w14:paraId="543F91DD" w14:textId="77777777" w:rsidR="002056FF" w:rsidRDefault="002056FF" w:rsidP="002056FF"/>
    <w:p w14:paraId="111D27B4" w14:textId="77777777" w:rsidR="002056FF" w:rsidRPr="002056FF" w:rsidRDefault="002056FF" w:rsidP="002056FF"/>
    <w:p w14:paraId="71D6F3C5" w14:textId="77777777" w:rsidR="00CF48A6" w:rsidRDefault="00CF48A6">
      <w:pPr>
        <w:rPr>
          <w:rFonts w:cs="Arial"/>
          <w:b/>
          <w:bCs/>
          <w:iCs/>
          <w:sz w:val="28"/>
          <w:szCs w:val="28"/>
        </w:rPr>
      </w:pPr>
      <w:r>
        <w:br w:type="page"/>
      </w:r>
    </w:p>
    <w:p w14:paraId="662CB570" w14:textId="5DDFE812" w:rsidR="00B3643C" w:rsidRDefault="00B3643C" w:rsidP="00711D12">
      <w:pPr>
        <w:pStyle w:val="Heading2"/>
      </w:pPr>
      <w:bookmarkStart w:id="16" w:name="_Toc205536622"/>
      <w:r w:rsidRPr="003E385C">
        <w:lastRenderedPageBreak/>
        <w:t>Fehlerbehandlung</w:t>
      </w:r>
      <w:bookmarkEnd w:id="16"/>
    </w:p>
    <w:p w14:paraId="0EC77085" w14:textId="77777777" w:rsidR="002F0F72" w:rsidRDefault="002F0F72" w:rsidP="002F0F72">
      <w:r w:rsidRPr="009E7249">
        <w:rPr>
          <w:b/>
          <w:bCs/>
        </w:rPr>
        <w:t>In-</w:t>
      </w:r>
      <w:proofErr w:type="spellStart"/>
      <w:r w:rsidRPr="009E7249">
        <w:rPr>
          <w:b/>
          <w:bCs/>
        </w:rPr>
        <w:t>Scope</w:t>
      </w:r>
      <w:proofErr w:type="spellEnd"/>
      <w:r w:rsidRPr="009E7249">
        <w:rPr>
          <w:b/>
          <w:bCs/>
        </w:rPr>
        <w:t>:</w:t>
      </w:r>
      <w:r>
        <w:t xml:space="preserve"> Wir testen….</w:t>
      </w:r>
    </w:p>
    <w:p w14:paraId="143459BD" w14:textId="77777777" w:rsidR="002F0F72" w:rsidRDefault="002F0F72" w:rsidP="002F0F72">
      <w:r w:rsidRPr="009E7249">
        <w:rPr>
          <w:b/>
          <w:bCs/>
        </w:rPr>
        <w:t>Out-</w:t>
      </w:r>
      <w:proofErr w:type="spellStart"/>
      <w:r w:rsidRPr="009E7249">
        <w:rPr>
          <w:b/>
          <w:bCs/>
        </w:rPr>
        <w:t>of</w:t>
      </w:r>
      <w:proofErr w:type="spellEnd"/>
      <w:r w:rsidRPr="009E7249">
        <w:rPr>
          <w:b/>
          <w:bCs/>
        </w:rPr>
        <w:t>-</w:t>
      </w:r>
      <w:proofErr w:type="spellStart"/>
      <w:r w:rsidRPr="009E7249">
        <w:rPr>
          <w:b/>
          <w:bCs/>
        </w:rPr>
        <w:t>Scope</w:t>
      </w:r>
      <w:proofErr w:type="spellEnd"/>
      <w:r w:rsidRPr="009E7249">
        <w:rPr>
          <w:b/>
          <w:bCs/>
        </w:rPr>
        <w:t>:</w:t>
      </w:r>
      <w:r>
        <w:rPr>
          <w:b/>
          <w:bCs/>
        </w:rPr>
        <w:t xml:space="preserve"> </w:t>
      </w:r>
      <w:r>
        <w:t>….</w:t>
      </w:r>
    </w:p>
    <w:p w14:paraId="62EBE545" w14:textId="77777777" w:rsidR="002F0F72" w:rsidRPr="002F0F72" w:rsidRDefault="002F0F72" w:rsidP="002F0F72"/>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2126"/>
        <w:gridCol w:w="2220"/>
        <w:gridCol w:w="2220"/>
        <w:gridCol w:w="2221"/>
      </w:tblGrid>
      <w:tr w:rsidR="00B6312C" w:rsidRPr="001E436F" w14:paraId="070FE5C7" w14:textId="77777777" w:rsidTr="009A13D2">
        <w:trPr>
          <w:trHeight w:val="425"/>
          <w:tblHeader/>
        </w:trPr>
        <w:tc>
          <w:tcPr>
            <w:tcW w:w="851" w:type="dxa"/>
            <w:vMerge w:val="restart"/>
            <w:tcBorders>
              <w:top w:val="single" w:sz="4" w:space="0" w:color="auto"/>
              <w:left w:val="single" w:sz="4" w:space="0" w:color="auto"/>
              <w:right w:val="single" w:sz="4" w:space="0" w:color="auto"/>
            </w:tcBorders>
            <w:shd w:val="clear" w:color="auto" w:fill="D9D9D9"/>
            <w:textDirection w:val="btLr"/>
          </w:tcPr>
          <w:p w14:paraId="3B4C7157" w14:textId="77777777" w:rsidR="00B6312C" w:rsidRPr="001E436F" w:rsidRDefault="00B6312C" w:rsidP="009A13D2">
            <w:pPr>
              <w:pStyle w:val="AbsatzTab12PtTitel"/>
              <w:ind w:left="113" w:right="113"/>
              <w:rPr>
                <w:rFonts w:ascii="Arial" w:hAnsi="Arial"/>
              </w:rPr>
            </w:pPr>
            <w:r w:rsidRPr="00D737DD">
              <w:rPr>
                <w:rFonts w:ascii="Arial" w:hAnsi="Arial"/>
              </w:rPr>
              <w:t>Spezifikationen</w:t>
            </w:r>
          </w:p>
        </w:tc>
        <w:tc>
          <w:tcPr>
            <w:tcW w:w="2126" w:type="dxa"/>
            <w:tcBorders>
              <w:top w:val="single" w:sz="4" w:space="0" w:color="auto"/>
              <w:left w:val="single" w:sz="4" w:space="0" w:color="auto"/>
              <w:bottom w:val="single" w:sz="4" w:space="0" w:color="auto"/>
              <w:right w:val="single" w:sz="4" w:space="0" w:color="auto"/>
            </w:tcBorders>
            <w:shd w:val="clear" w:color="auto" w:fill="D9D9D9"/>
            <w:hideMark/>
          </w:tcPr>
          <w:p w14:paraId="7EA4D83D" w14:textId="77777777" w:rsidR="00B6312C" w:rsidRPr="001E436F" w:rsidRDefault="00B6312C" w:rsidP="009A13D2">
            <w:pPr>
              <w:pStyle w:val="AbsatzTab12PtTitel"/>
              <w:rPr>
                <w:rFonts w:ascii="Arial" w:hAnsi="Arial"/>
              </w:rPr>
            </w:pPr>
            <w:r w:rsidRPr="001E436F">
              <w:rPr>
                <w:rFonts w:ascii="Arial" w:hAnsi="Arial"/>
              </w:rPr>
              <w:t>ID / Bezeichnung</w:t>
            </w:r>
          </w:p>
        </w:tc>
        <w:tc>
          <w:tcPr>
            <w:tcW w:w="6661" w:type="dxa"/>
            <w:gridSpan w:val="3"/>
            <w:tcBorders>
              <w:top w:val="single" w:sz="4" w:space="0" w:color="auto"/>
              <w:left w:val="single" w:sz="4" w:space="0" w:color="auto"/>
              <w:bottom w:val="single" w:sz="4" w:space="0" w:color="auto"/>
              <w:right w:val="single" w:sz="4" w:space="0" w:color="auto"/>
            </w:tcBorders>
          </w:tcPr>
          <w:p w14:paraId="1508A0DC" w14:textId="6EDC2CF9" w:rsidR="00B6312C" w:rsidRPr="00060948" w:rsidRDefault="00B6312C" w:rsidP="009A13D2">
            <w:r w:rsidRPr="00060948">
              <w:t>T-0</w:t>
            </w:r>
            <w:r w:rsidR="005004C4">
              <w:t>3</w:t>
            </w:r>
            <w:r>
              <w:t>1</w:t>
            </w:r>
          </w:p>
        </w:tc>
      </w:tr>
      <w:tr w:rsidR="00B6312C" w:rsidRPr="001E436F" w14:paraId="0BF788DC"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07EEAC35" w14:textId="77777777" w:rsidR="00B6312C" w:rsidRPr="001E436F" w:rsidRDefault="00B6312C"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A512779" w14:textId="77777777" w:rsidR="00B6312C" w:rsidRPr="001E436F" w:rsidRDefault="00B6312C" w:rsidP="009A13D2">
            <w:pPr>
              <w:pStyle w:val="AbsatzTab12PtTitel"/>
              <w:rPr>
                <w:rFonts w:ascii="Arial" w:hAnsi="Arial"/>
              </w:rPr>
            </w:pPr>
            <w:r w:rsidRPr="001E436F">
              <w:rPr>
                <w:rFonts w:ascii="Arial" w:hAnsi="Arial"/>
              </w:rPr>
              <w:t>Beschreibung</w:t>
            </w:r>
          </w:p>
        </w:tc>
        <w:tc>
          <w:tcPr>
            <w:tcW w:w="6661" w:type="dxa"/>
            <w:gridSpan w:val="3"/>
            <w:tcBorders>
              <w:top w:val="single" w:sz="4" w:space="0" w:color="auto"/>
              <w:left w:val="single" w:sz="4" w:space="0" w:color="auto"/>
              <w:bottom w:val="single" w:sz="4" w:space="0" w:color="auto"/>
              <w:right w:val="single" w:sz="4" w:space="0" w:color="auto"/>
            </w:tcBorders>
          </w:tcPr>
          <w:p w14:paraId="46642BF7" w14:textId="569CA719" w:rsidR="00B6312C" w:rsidRPr="00060948" w:rsidRDefault="00B6312C" w:rsidP="00B6312C">
            <w:r w:rsidRPr="00B6312C">
              <w:t>Fehlerhafte Datenanfrage</w:t>
            </w:r>
          </w:p>
        </w:tc>
      </w:tr>
      <w:tr w:rsidR="00B6312C" w:rsidRPr="001E436F" w14:paraId="42C9B869"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324A2981" w14:textId="77777777" w:rsidR="00B6312C" w:rsidRPr="001E436F" w:rsidRDefault="00B6312C"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226FB93" w14:textId="77777777" w:rsidR="00B6312C" w:rsidRPr="001E436F" w:rsidRDefault="00B6312C" w:rsidP="009A13D2">
            <w:pPr>
              <w:pStyle w:val="AbsatzTab12PtTitel"/>
              <w:rPr>
                <w:rFonts w:ascii="Arial" w:hAnsi="Arial"/>
              </w:rPr>
            </w:pPr>
            <w:r w:rsidRPr="001E436F">
              <w:rPr>
                <w:rFonts w:ascii="Arial" w:hAnsi="Arial"/>
              </w:rPr>
              <w:t>Testvoraus</w:t>
            </w:r>
            <w:r>
              <w:rPr>
                <w:rFonts w:ascii="Arial" w:hAnsi="Arial"/>
              </w:rPr>
              <w:t>-</w:t>
            </w:r>
            <w:r w:rsidRPr="001E436F">
              <w:rPr>
                <w:rFonts w:ascii="Arial" w:hAnsi="Arial"/>
              </w:rPr>
              <w:t>setzung</w:t>
            </w:r>
          </w:p>
        </w:tc>
        <w:tc>
          <w:tcPr>
            <w:tcW w:w="6661" w:type="dxa"/>
            <w:gridSpan w:val="3"/>
            <w:tcBorders>
              <w:top w:val="single" w:sz="4" w:space="0" w:color="auto"/>
              <w:left w:val="single" w:sz="4" w:space="0" w:color="auto"/>
              <w:bottom w:val="single" w:sz="4" w:space="0" w:color="auto"/>
              <w:right w:val="single" w:sz="4" w:space="0" w:color="auto"/>
            </w:tcBorders>
          </w:tcPr>
          <w:p w14:paraId="0C8E1BB5" w14:textId="77777777" w:rsidR="00B6312C" w:rsidRPr="00060948" w:rsidRDefault="00B6312C" w:rsidP="009A13D2">
            <w:r>
              <w:t>User ist verbunden mit DB</w:t>
            </w:r>
          </w:p>
        </w:tc>
      </w:tr>
      <w:tr w:rsidR="00B6312C" w:rsidRPr="001E436F" w14:paraId="21FBDD99"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extDirection w:val="btLr"/>
          </w:tcPr>
          <w:p w14:paraId="4FB45CD3" w14:textId="77777777" w:rsidR="00B6312C" w:rsidRPr="001E436F" w:rsidRDefault="00B6312C"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559EBD5" w14:textId="77777777" w:rsidR="00B6312C" w:rsidRPr="001E436F" w:rsidRDefault="00B6312C" w:rsidP="009A13D2">
            <w:pPr>
              <w:pStyle w:val="AbsatzTab12PtTitel"/>
              <w:rPr>
                <w:rFonts w:ascii="Arial" w:hAnsi="Arial"/>
              </w:rPr>
            </w:pPr>
            <w:r w:rsidRPr="001E436F">
              <w:rPr>
                <w:rFonts w:ascii="Arial" w:hAnsi="Arial"/>
              </w:rPr>
              <w:t>Testschritte</w:t>
            </w:r>
          </w:p>
        </w:tc>
        <w:tc>
          <w:tcPr>
            <w:tcW w:w="6661" w:type="dxa"/>
            <w:gridSpan w:val="3"/>
            <w:tcBorders>
              <w:top w:val="single" w:sz="4" w:space="0" w:color="auto"/>
              <w:left w:val="single" w:sz="4" w:space="0" w:color="auto"/>
              <w:bottom w:val="single" w:sz="4" w:space="0" w:color="auto"/>
              <w:right w:val="single" w:sz="4" w:space="0" w:color="auto"/>
            </w:tcBorders>
          </w:tcPr>
          <w:p w14:paraId="0B9718F1" w14:textId="77777777" w:rsidR="00B6312C" w:rsidRDefault="00B6312C" w:rsidP="00B6312C">
            <w:pPr>
              <w:rPr>
                <w:rFonts w:cs="Arial"/>
              </w:rPr>
            </w:pPr>
            <w:r>
              <w:rPr>
                <w:rFonts w:cs="Arial"/>
              </w:rPr>
              <w:t xml:space="preserve">Folgender </w:t>
            </w:r>
            <w:proofErr w:type="spellStart"/>
            <w:r>
              <w:rPr>
                <w:rFonts w:cs="Arial"/>
              </w:rPr>
              <w:t>Commande</w:t>
            </w:r>
            <w:proofErr w:type="spellEnd"/>
            <w:r>
              <w:rPr>
                <w:rFonts w:cs="Arial"/>
              </w:rPr>
              <w:t xml:space="preserve"> wird eingegeben: </w:t>
            </w:r>
          </w:p>
          <w:p w14:paraId="7D84EE5F" w14:textId="3385E97B" w:rsidR="00B6312C" w:rsidRPr="00B6312C" w:rsidRDefault="00B6312C" w:rsidP="00B6312C">
            <w:pPr>
              <w:rPr>
                <w:rFonts w:cs="Arial"/>
              </w:rPr>
            </w:pPr>
            <w:r>
              <w:rPr>
                <w:rFonts w:cs="Arial"/>
              </w:rPr>
              <w:t xml:space="preserve">  </w:t>
            </w:r>
            <w:proofErr w:type="spellStart"/>
            <w:r>
              <w:rPr>
                <w:rFonts w:cs="Arial"/>
              </w:rPr>
              <w:t>drop</w:t>
            </w:r>
            <w:proofErr w:type="spellEnd"/>
            <w:r>
              <w:rPr>
                <w:rFonts w:cs="Arial"/>
              </w:rPr>
              <w:t xml:space="preserve"> </w:t>
            </w:r>
            <w:proofErr w:type="spellStart"/>
            <w:r>
              <w:rPr>
                <w:rFonts w:cs="Arial"/>
              </w:rPr>
              <w:t>table</w:t>
            </w:r>
            <w:proofErr w:type="spellEnd"/>
            <w:r>
              <w:rPr>
                <w:rFonts w:cs="Arial"/>
              </w:rPr>
              <w:t xml:space="preserve"> do-not-</w:t>
            </w:r>
            <w:proofErr w:type="spellStart"/>
            <w:r>
              <w:rPr>
                <w:rFonts w:cs="Arial"/>
              </w:rPr>
              <w:t>exist</w:t>
            </w:r>
            <w:proofErr w:type="spellEnd"/>
            <w:r>
              <w:rPr>
                <w:rFonts w:cs="Arial"/>
              </w:rPr>
              <w:t>;</w:t>
            </w:r>
          </w:p>
          <w:p w14:paraId="3A81D602" w14:textId="3237724A" w:rsidR="00B6312C" w:rsidRPr="00060948" w:rsidRDefault="00B6312C" w:rsidP="009A13D2"/>
        </w:tc>
      </w:tr>
      <w:tr w:rsidR="00B6312C" w:rsidRPr="001E436F" w14:paraId="422202C3"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extDirection w:val="btLr"/>
          </w:tcPr>
          <w:p w14:paraId="56710C60" w14:textId="77777777" w:rsidR="00B6312C" w:rsidRPr="001E436F" w:rsidRDefault="00B6312C" w:rsidP="009A13D2">
            <w:pPr>
              <w:pStyle w:val="AbsatzTab12PtTitel"/>
              <w:ind w:left="113" w:right="113"/>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9F497E4" w14:textId="77777777" w:rsidR="00B6312C" w:rsidRPr="001E436F" w:rsidRDefault="00B6312C" w:rsidP="009A13D2">
            <w:pPr>
              <w:pStyle w:val="AbsatzTab12PtTitel"/>
              <w:rPr>
                <w:rFonts w:ascii="Arial" w:hAnsi="Arial"/>
              </w:rPr>
            </w:pPr>
            <w:r w:rsidRPr="001E436F">
              <w:rPr>
                <w:rFonts w:ascii="Arial" w:hAnsi="Arial"/>
              </w:rPr>
              <w:t>Erwartetes Ergebnis</w:t>
            </w:r>
          </w:p>
        </w:tc>
        <w:tc>
          <w:tcPr>
            <w:tcW w:w="6661" w:type="dxa"/>
            <w:gridSpan w:val="3"/>
            <w:tcBorders>
              <w:top w:val="single" w:sz="4" w:space="0" w:color="auto"/>
              <w:left w:val="single" w:sz="4" w:space="0" w:color="auto"/>
              <w:bottom w:val="single" w:sz="4" w:space="0" w:color="auto"/>
              <w:right w:val="single" w:sz="4" w:space="0" w:color="auto"/>
            </w:tcBorders>
          </w:tcPr>
          <w:p w14:paraId="1811267C" w14:textId="37521ABF" w:rsidR="00B6312C" w:rsidRDefault="00B6312C" w:rsidP="00B6312C">
            <w:r w:rsidRPr="003E385C">
              <w:t>Die Anwendung erkennt d</w:t>
            </w:r>
            <w:r>
              <w:t xml:space="preserve">en Fehler </w:t>
            </w:r>
            <w:r w:rsidRPr="003E385C">
              <w:t xml:space="preserve">und gibt eine klare Fehlermeldung aus. </w:t>
            </w:r>
          </w:p>
          <w:p w14:paraId="4773D793" w14:textId="52C34305" w:rsidR="00B6312C" w:rsidRPr="00060948" w:rsidRDefault="00B6312C" w:rsidP="00B6312C"/>
        </w:tc>
      </w:tr>
      <w:tr w:rsidR="00B6312C" w:rsidRPr="001E436F" w14:paraId="065A57BF" w14:textId="77777777" w:rsidTr="009A13D2">
        <w:trPr>
          <w:trHeight w:val="425"/>
        </w:trPr>
        <w:tc>
          <w:tcPr>
            <w:tcW w:w="851" w:type="dxa"/>
            <w:vMerge w:val="restart"/>
            <w:tcBorders>
              <w:top w:val="single" w:sz="4" w:space="0" w:color="auto"/>
              <w:left w:val="single" w:sz="4" w:space="0" w:color="auto"/>
              <w:right w:val="single" w:sz="4" w:space="0" w:color="auto"/>
            </w:tcBorders>
            <w:shd w:val="clear" w:color="auto" w:fill="D9D9D9" w:themeFill="background1" w:themeFillShade="D9"/>
            <w:textDirection w:val="btLr"/>
          </w:tcPr>
          <w:p w14:paraId="2DD0BCF2" w14:textId="77777777" w:rsidR="00B6312C" w:rsidRPr="001E436F" w:rsidRDefault="00B6312C" w:rsidP="009A13D2">
            <w:pPr>
              <w:pStyle w:val="AbsatzTab12PtTitel"/>
              <w:ind w:left="113" w:right="113"/>
              <w:rPr>
                <w:rFonts w:ascii="Arial" w:hAnsi="Arial"/>
              </w:rPr>
            </w:pPr>
            <w:r w:rsidRPr="001E436F">
              <w:rPr>
                <w:rFonts w:ascii="Arial" w:hAnsi="Arial"/>
              </w:rPr>
              <w:t>Ausfüh</w:t>
            </w:r>
            <w:r>
              <w:rPr>
                <w:rFonts w:ascii="Arial" w:hAnsi="Arial"/>
              </w:rPr>
              <w:softHyphen/>
            </w:r>
            <w:r w:rsidRPr="001E436F">
              <w:rPr>
                <w:rFonts w:ascii="Arial" w:hAnsi="Arial"/>
              </w:rPr>
              <w:t>rung</w:t>
            </w: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ED5C0B" w14:textId="77777777" w:rsidR="00B6312C" w:rsidRPr="001E436F" w:rsidRDefault="00B6312C" w:rsidP="009A13D2">
            <w:pPr>
              <w:pStyle w:val="AbsatzTab12PtTitel"/>
              <w:rPr>
                <w:rFonts w:ascii="Arial" w:hAnsi="Arial"/>
              </w:rPr>
            </w:pPr>
            <w:r w:rsidRPr="001E436F">
              <w:rPr>
                <w:rFonts w:ascii="Arial" w:hAnsi="Arial"/>
              </w:rPr>
              <w:t>Tester</w:t>
            </w:r>
          </w:p>
        </w:tc>
        <w:tc>
          <w:tcPr>
            <w:tcW w:w="2220" w:type="dxa"/>
            <w:tcBorders>
              <w:top w:val="single" w:sz="4" w:space="0" w:color="auto"/>
              <w:left w:val="single" w:sz="4" w:space="0" w:color="auto"/>
              <w:bottom w:val="single" w:sz="4" w:space="0" w:color="auto"/>
              <w:right w:val="single" w:sz="4" w:space="0" w:color="auto"/>
            </w:tcBorders>
          </w:tcPr>
          <w:p w14:paraId="1BF0DA74" w14:textId="77777777" w:rsidR="00B6312C" w:rsidRPr="00060948" w:rsidRDefault="00B6312C" w:rsidP="009A13D2"/>
        </w:tc>
        <w:tc>
          <w:tcPr>
            <w:tcW w:w="2220"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01F9606C" w14:textId="77777777" w:rsidR="00B6312C" w:rsidRPr="00060948" w:rsidRDefault="00B6312C" w:rsidP="009A13D2">
            <w:r w:rsidRPr="00060948">
              <w:t>Datum</w:t>
            </w:r>
          </w:p>
        </w:tc>
        <w:tc>
          <w:tcPr>
            <w:tcW w:w="2221" w:type="dxa"/>
            <w:tcBorders>
              <w:top w:val="single" w:sz="4" w:space="0" w:color="auto"/>
              <w:left w:val="single" w:sz="4" w:space="0" w:color="auto"/>
              <w:bottom w:val="single" w:sz="4" w:space="0" w:color="auto"/>
              <w:right w:val="single" w:sz="4" w:space="0" w:color="auto"/>
            </w:tcBorders>
          </w:tcPr>
          <w:p w14:paraId="56F4BF43" w14:textId="77777777" w:rsidR="00B6312C" w:rsidRPr="00060948" w:rsidRDefault="00B6312C" w:rsidP="009A13D2"/>
        </w:tc>
      </w:tr>
      <w:tr w:rsidR="00B6312C" w:rsidRPr="001E436F" w14:paraId="1CCA080D" w14:textId="77777777" w:rsidTr="009A13D2">
        <w:trPr>
          <w:trHeight w:val="425"/>
        </w:trPr>
        <w:tc>
          <w:tcPr>
            <w:tcW w:w="851" w:type="dxa"/>
            <w:vMerge/>
            <w:tcBorders>
              <w:left w:val="single" w:sz="4" w:space="0" w:color="auto"/>
              <w:right w:val="single" w:sz="4" w:space="0" w:color="auto"/>
            </w:tcBorders>
            <w:shd w:val="clear" w:color="auto" w:fill="D9D9D9" w:themeFill="background1" w:themeFillShade="D9"/>
          </w:tcPr>
          <w:p w14:paraId="52E4DBCE" w14:textId="77777777" w:rsidR="00B6312C" w:rsidRPr="001E436F" w:rsidRDefault="00B6312C"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0D14820" w14:textId="77777777" w:rsidR="00B6312C" w:rsidRPr="001E436F" w:rsidRDefault="00B6312C" w:rsidP="009A13D2">
            <w:pPr>
              <w:pStyle w:val="AbsatzTab12PtTitel"/>
              <w:rPr>
                <w:rFonts w:ascii="Arial" w:hAnsi="Arial"/>
              </w:rPr>
            </w:pPr>
            <w:r w:rsidRPr="001E436F">
              <w:rPr>
                <w:rFonts w:ascii="Arial" w:hAnsi="Arial"/>
              </w:rPr>
              <w:t>Mängelklasse</w:t>
            </w:r>
          </w:p>
        </w:tc>
        <w:tc>
          <w:tcPr>
            <w:tcW w:w="6661" w:type="dxa"/>
            <w:gridSpan w:val="3"/>
            <w:tcBorders>
              <w:top w:val="single" w:sz="4" w:space="0" w:color="auto"/>
              <w:left w:val="single" w:sz="4" w:space="0" w:color="auto"/>
              <w:bottom w:val="single" w:sz="4" w:space="0" w:color="auto"/>
              <w:right w:val="single" w:sz="4" w:space="0" w:color="auto"/>
            </w:tcBorders>
          </w:tcPr>
          <w:p w14:paraId="67C8C8BE" w14:textId="77777777" w:rsidR="00B6312C" w:rsidRPr="00060948" w:rsidRDefault="00B6312C" w:rsidP="009A13D2"/>
        </w:tc>
      </w:tr>
      <w:tr w:rsidR="00B6312C" w:rsidRPr="001E436F" w14:paraId="75DD1910" w14:textId="77777777" w:rsidTr="009A13D2">
        <w:trPr>
          <w:trHeight w:val="425"/>
        </w:trPr>
        <w:tc>
          <w:tcPr>
            <w:tcW w:w="851" w:type="dxa"/>
            <w:vMerge/>
            <w:tcBorders>
              <w:left w:val="single" w:sz="4" w:space="0" w:color="auto"/>
              <w:bottom w:val="single" w:sz="4" w:space="0" w:color="auto"/>
              <w:right w:val="single" w:sz="4" w:space="0" w:color="auto"/>
            </w:tcBorders>
            <w:shd w:val="clear" w:color="auto" w:fill="D9D9D9" w:themeFill="background1" w:themeFillShade="D9"/>
          </w:tcPr>
          <w:p w14:paraId="0DA3AB33" w14:textId="77777777" w:rsidR="00B6312C" w:rsidRPr="001E436F" w:rsidRDefault="00B6312C" w:rsidP="009A13D2">
            <w:pPr>
              <w:pStyle w:val="AbsatzTab12PtTitel"/>
              <w:rPr>
                <w:rFonts w:ascii="Arial" w:hAnsi="Arial"/>
              </w:rPr>
            </w:pPr>
          </w:p>
        </w:tc>
        <w:tc>
          <w:tcPr>
            <w:tcW w:w="21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AEB7A26" w14:textId="77777777" w:rsidR="00B6312C" w:rsidRPr="001E436F" w:rsidRDefault="00B6312C" w:rsidP="009A13D2">
            <w:pPr>
              <w:pStyle w:val="AbsatzTab12PtTitel"/>
              <w:rPr>
                <w:rFonts w:ascii="Arial" w:hAnsi="Arial"/>
              </w:rPr>
            </w:pPr>
            <w:proofErr w:type="spellStart"/>
            <w:r w:rsidRPr="001E436F">
              <w:rPr>
                <w:rFonts w:ascii="Arial" w:hAnsi="Arial"/>
              </w:rPr>
              <w:t>MängelBeschreibung</w:t>
            </w:r>
            <w:proofErr w:type="spellEnd"/>
          </w:p>
        </w:tc>
        <w:tc>
          <w:tcPr>
            <w:tcW w:w="6661" w:type="dxa"/>
            <w:gridSpan w:val="3"/>
            <w:tcBorders>
              <w:top w:val="single" w:sz="4" w:space="0" w:color="auto"/>
              <w:left w:val="single" w:sz="4" w:space="0" w:color="auto"/>
              <w:bottom w:val="single" w:sz="4" w:space="0" w:color="auto"/>
              <w:right w:val="single" w:sz="4" w:space="0" w:color="auto"/>
            </w:tcBorders>
          </w:tcPr>
          <w:p w14:paraId="16B9ED9B" w14:textId="77777777" w:rsidR="00B6312C" w:rsidRPr="00060948" w:rsidRDefault="00B6312C" w:rsidP="009A13D2"/>
        </w:tc>
      </w:tr>
    </w:tbl>
    <w:p w14:paraId="5D8A7CAB" w14:textId="77777777" w:rsidR="00726F1B" w:rsidRDefault="00726F1B" w:rsidP="00DC4810">
      <w:pPr>
        <w:rPr>
          <w:b/>
          <w:bCs/>
        </w:rPr>
      </w:pPr>
    </w:p>
    <w:p w14:paraId="52BBFD53" w14:textId="77777777" w:rsidR="00B6312C" w:rsidRDefault="00B6312C" w:rsidP="00DC4810">
      <w:pPr>
        <w:rPr>
          <w:b/>
          <w:bCs/>
        </w:rPr>
      </w:pPr>
    </w:p>
    <w:p w14:paraId="38195ABF" w14:textId="77777777" w:rsidR="00B6312C" w:rsidRDefault="00B6312C" w:rsidP="00DC4810">
      <w:pPr>
        <w:rPr>
          <w:b/>
          <w:bCs/>
        </w:rPr>
      </w:pPr>
    </w:p>
    <w:p w14:paraId="5546B492" w14:textId="77777777" w:rsidR="00B6312C" w:rsidRPr="003E385C" w:rsidRDefault="00B6312C" w:rsidP="00DC4810">
      <w:pPr>
        <w:rPr>
          <w:b/>
          <w:bCs/>
        </w:rPr>
      </w:pPr>
    </w:p>
    <w:p w14:paraId="3AD1D5BB" w14:textId="77777777" w:rsidR="00BF54F1" w:rsidRPr="003E385C" w:rsidRDefault="00BF54F1" w:rsidP="00756784">
      <w:pPr>
        <w:spacing w:before="100" w:beforeAutospacing="1" w:after="100" w:afterAutospacing="1"/>
        <w:ind w:left="720"/>
        <w:rPr>
          <w:rFonts w:cs="Arial"/>
        </w:rPr>
      </w:pPr>
    </w:p>
    <w:p w14:paraId="383AD133" w14:textId="77777777" w:rsidR="00383C6A" w:rsidRDefault="00383C6A" w:rsidP="0053508F">
      <w:pPr>
        <w:autoSpaceDE w:val="0"/>
        <w:autoSpaceDN w:val="0"/>
        <w:adjustRightInd w:val="0"/>
        <w:rPr>
          <w:rFonts w:ascii="ArialMT" w:hAnsi="ArialMT" w:cs="ArialMT"/>
          <w:sz w:val="22"/>
          <w:szCs w:val="22"/>
        </w:rPr>
      </w:pPr>
    </w:p>
    <w:sectPr w:rsidR="00383C6A" w:rsidSect="007D0FB0">
      <w:headerReference w:type="default" r:id="rId8"/>
      <w:footerReference w:type="default" r:id="rId9"/>
      <w:pgSz w:w="11906" w:h="16838"/>
      <w:pgMar w:top="1559" w:right="1418" w:bottom="1134" w:left="1418" w:header="539" w:footer="9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226DE" w14:textId="77777777" w:rsidR="008F7166" w:rsidRDefault="008F7166">
      <w:r>
        <w:separator/>
      </w:r>
    </w:p>
  </w:endnote>
  <w:endnote w:type="continuationSeparator" w:id="0">
    <w:p w14:paraId="5CB9333E" w14:textId="77777777" w:rsidR="008F7166" w:rsidRDefault="008F71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659"/>
      <w:gridCol w:w="2367"/>
      <w:gridCol w:w="2044"/>
    </w:tblGrid>
    <w:tr w:rsidR="00A14AC1" w:rsidRPr="005A5E8E" w14:paraId="004FEB98" w14:textId="77777777" w:rsidTr="00BE2902">
      <w:trPr>
        <w:trHeight w:val="346"/>
      </w:trPr>
      <w:tc>
        <w:tcPr>
          <w:tcW w:w="4786" w:type="dxa"/>
          <w:tcBorders>
            <w:top w:val="single" w:sz="4" w:space="0" w:color="auto"/>
          </w:tcBorders>
        </w:tcPr>
        <w:p w14:paraId="635F4773" w14:textId="77777777" w:rsidR="007C4B77" w:rsidRPr="005A5E8E" w:rsidRDefault="008C17B4" w:rsidP="00692477">
          <w:pPr>
            <w:rPr>
              <w:sz w:val="16"/>
              <w:szCs w:val="16"/>
              <w:lang w:val="en-GB"/>
            </w:rPr>
          </w:pPr>
          <w:r>
            <w:rPr>
              <w:sz w:val="8"/>
              <w:lang w:val="de-DE"/>
            </w:rPr>
            <w:fldChar w:fldCharType="begin"/>
          </w:r>
          <w:r>
            <w:rPr>
              <w:sz w:val="8"/>
              <w:lang w:val="de-DE"/>
            </w:rPr>
            <w:instrText xml:space="preserve"> FILENAME  </w:instrText>
          </w:r>
          <w:r>
            <w:rPr>
              <w:sz w:val="8"/>
              <w:lang w:val="de-DE"/>
            </w:rPr>
            <w:fldChar w:fldCharType="separate"/>
          </w:r>
          <w:r w:rsidR="001A0727">
            <w:rPr>
              <w:noProof/>
              <w:sz w:val="8"/>
              <w:lang w:val="de-DE"/>
            </w:rPr>
            <w:t>Document1</w:t>
          </w:r>
          <w:r>
            <w:rPr>
              <w:sz w:val="8"/>
              <w:lang w:val="de-DE"/>
            </w:rPr>
            <w:fldChar w:fldCharType="end"/>
          </w:r>
        </w:p>
      </w:tc>
      <w:tc>
        <w:tcPr>
          <w:tcW w:w="2410" w:type="dxa"/>
          <w:tcBorders>
            <w:top w:val="single" w:sz="4" w:space="0" w:color="auto"/>
          </w:tcBorders>
        </w:tcPr>
        <w:p w14:paraId="5944EBEE" w14:textId="033FDD75" w:rsidR="00A14AC1" w:rsidRPr="005A5E8E" w:rsidRDefault="00BE2902" w:rsidP="00BE2902">
          <w:pPr>
            <w:rPr>
              <w:sz w:val="16"/>
              <w:szCs w:val="16"/>
              <w:lang w:val="en-GB"/>
            </w:rPr>
          </w:pPr>
          <w:r>
            <w:rPr>
              <w:sz w:val="16"/>
              <w:lang w:val="de-DE"/>
            </w:rPr>
            <w:fldChar w:fldCharType="begin"/>
          </w:r>
          <w:r>
            <w:rPr>
              <w:sz w:val="16"/>
              <w:lang w:val="de-DE"/>
            </w:rPr>
            <w:instrText xml:space="preserve"> DATE  \@ "dd.MM.yyyy" </w:instrText>
          </w:r>
          <w:r>
            <w:rPr>
              <w:sz w:val="16"/>
              <w:lang w:val="de-DE"/>
            </w:rPr>
            <w:fldChar w:fldCharType="separate"/>
          </w:r>
          <w:r w:rsidR="003D63A5">
            <w:rPr>
              <w:noProof/>
              <w:sz w:val="16"/>
              <w:lang w:val="de-DE"/>
            </w:rPr>
            <w:t>15.10.2025</w:t>
          </w:r>
          <w:r>
            <w:rPr>
              <w:sz w:val="16"/>
              <w:lang w:val="de-DE"/>
            </w:rPr>
            <w:fldChar w:fldCharType="end"/>
          </w:r>
        </w:p>
      </w:tc>
      <w:tc>
        <w:tcPr>
          <w:tcW w:w="2090" w:type="dxa"/>
          <w:tcBorders>
            <w:top w:val="single" w:sz="4" w:space="0" w:color="auto"/>
          </w:tcBorders>
        </w:tcPr>
        <w:p w14:paraId="441BF9EE" w14:textId="77777777" w:rsidR="00A14AC1" w:rsidRPr="005A5E8E" w:rsidRDefault="00A14AC1" w:rsidP="005A5E8E">
          <w:pPr>
            <w:jc w:val="right"/>
            <w:rPr>
              <w:sz w:val="16"/>
              <w:szCs w:val="16"/>
              <w:lang w:val="en-GB"/>
            </w:rPr>
          </w:pPr>
          <w:r w:rsidRPr="005A5E8E">
            <w:rPr>
              <w:sz w:val="16"/>
              <w:szCs w:val="16"/>
              <w:lang w:val="en-GB"/>
            </w:rPr>
            <w:t xml:space="preserve">Page </w:t>
          </w:r>
          <w:r w:rsidRPr="005A5E8E">
            <w:rPr>
              <w:sz w:val="16"/>
              <w:szCs w:val="16"/>
            </w:rPr>
            <w:fldChar w:fldCharType="begin"/>
          </w:r>
          <w:r w:rsidRPr="005A5E8E">
            <w:rPr>
              <w:sz w:val="16"/>
              <w:szCs w:val="16"/>
            </w:rPr>
            <w:instrText xml:space="preserve"> PAGE </w:instrText>
          </w:r>
          <w:r w:rsidRPr="005A5E8E">
            <w:rPr>
              <w:sz w:val="16"/>
              <w:szCs w:val="16"/>
            </w:rPr>
            <w:fldChar w:fldCharType="separate"/>
          </w:r>
          <w:r w:rsidR="00FB6F9A">
            <w:rPr>
              <w:noProof/>
              <w:sz w:val="16"/>
              <w:szCs w:val="16"/>
            </w:rPr>
            <w:t>1</w:t>
          </w:r>
          <w:r w:rsidRPr="005A5E8E">
            <w:rPr>
              <w:sz w:val="16"/>
              <w:szCs w:val="16"/>
            </w:rPr>
            <w:fldChar w:fldCharType="end"/>
          </w:r>
          <w:r w:rsidRPr="005A5E8E">
            <w:rPr>
              <w:sz w:val="16"/>
              <w:szCs w:val="16"/>
            </w:rPr>
            <w:t xml:space="preserve"> </w:t>
          </w:r>
          <w:proofErr w:type="spellStart"/>
          <w:r w:rsidRPr="005A5E8E">
            <w:rPr>
              <w:sz w:val="16"/>
              <w:szCs w:val="16"/>
            </w:rPr>
            <w:t>of</w:t>
          </w:r>
          <w:proofErr w:type="spellEnd"/>
          <w:r w:rsidRPr="005A5E8E">
            <w:rPr>
              <w:sz w:val="16"/>
              <w:szCs w:val="16"/>
            </w:rPr>
            <w:t xml:space="preserve"> </w:t>
          </w:r>
          <w:r w:rsidRPr="005A5E8E">
            <w:rPr>
              <w:sz w:val="16"/>
              <w:szCs w:val="16"/>
            </w:rPr>
            <w:fldChar w:fldCharType="begin"/>
          </w:r>
          <w:r w:rsidRPr="005A5E8E">
            <w:rPr>
              <w:sz w:val="16"/>
              <w:szCs w:val="16"/>
            </w:rPr>
            <w:instrText xml:space="preserve"> NUMPAGES </w:instrText>
          </w:r>
          <w:r w:rsidRPr="005A5E8E">
            <w:rPr>
              <w:sz w:val="16"/>
              <w:szCs w:val="16"/>
            </w:rPr>
            <w:fldChar w:fldCharType="separate"/>
          </w:r>
          <w:r w:rsidR="00FA1C2A">
            <w:rPr>
              <w:noProof/>
              <w:sz w:val="16"/>
              <w:szCs w:val="16"/>
            </w:rPr>
            <w:t>1</w:t>
          </w:r>
          <w:r w:rsidRPr="005A5E8E">
            <w:rPr>
              <w:sz w:val="16"/>
              <w:szCs w:val="16"/>
            </w:rPr>
            <w:fldChar w:fldCharType="end"/>
          </w:r>
        </w:p>
      </w:tc>
    </w:tr>
  </w:tbl>
  <w:p w14:paraId="150DC850" w14:textId="77777777" w:rsidR="00A14AC1" w:rsidRPr="005A5E8E" w:rsidRDefault="00A14AC1">
    <w:pPr>
      <w:rPr>
        <w:sz w:val="16"/>
        <w:szCs w:val="16"/>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E7673" w14:textId="77777777" w:rsidR="008F7166" w:rsidRDefault="008F7166">
      <w:r>
        <w:separator/>
      </w:r>
    </w:p>
  </w:footnote>
  <w:footnote w:type="continuationSeparator" w:id="0">
    <w:p w14:paraId="4F207313" w14:textId="77777777" w:rsidR="008F7166" w:rsidRDefault="008F71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88" w:type="dxa"/>
      <w:tblBorders>
        <w:bottom w:val="single" w:sz="4" w:space="0" w:color="auto"/>
      </w:tblBorders>
      <w:tblLook w:val="01E0" w:firstRow="1" w:lastRow="1" w:firstColumn="1" w:lastColumn="1" w:noHBand="0" w:noVBand="0"/>
    </w:tblPr>
    <w:tblGrid>
      <w:gridCol w:w="2943"/>
      <w:gridCol w:w="3249"/>
      <w:gridCol w:w="3096"/>
    </w:tblGrid>
    <w:tr w:rsidR="00413320" w:rsidRPr="00276203" w14:paraId="1F963694" w14:textId="77777777" w:rsidTr="0055506D">
      <w:tc>
        <w:tcPr>
          <w:tcW w:w="2943" w:type="dxa"/>
          <w:shd w:val="clear" w:color="auto" w:fill="F2F2F2" w:themeFill="background1" w:themeFillShade="F2"/>
        </w:tcPr>
        <w:p w14:paraId="3692F4B0" w14:textId="77777777" w:rsidR="00413320" w:rsidRDefault="00413320" w:rsidP="00413320">
          <w:pPr>
            <w:rPr>
              <w:rFonts w:cs="Arial"/>
              <w:sz w:val="22"/>
              <w:szCs w:val="22"/>
            </w:rPr>
          </w:pPr>
          <w:bookmarkStart w:id="17" w:name="_Hlk47620522"/>
          <w:r w:rsidRPr="00F727CA">
            <w:rPr>
              <w:rFonts w:cs="Arial"/>
              <w:sz w:val="22"/>
              <w:szCs w:val="22"/>
            </w:rPr>
            <w:t>IT Lernende</w:t>
          </w:r>
        </w:p>
        <w:p w14:paraId="3EC1E38C" w14:textId="77777777" w:rsidR="00413320" w:rsidRPr="00606832" w:rsidRDefault="00413320" w:rsidP="00413320">
          <w:pPr>
            <w:rPr>
              <w:rFonts w:cs="Arial"/>
              <w:sz w:val="28"/>
              <w:szCs w:val="28"/>
            </w:rPr>
          </w:pPr>
        </w:p>
        <w:p w14:paraId="2F434302" w14:textId="77777777" w:rsidR="00413320" w:rsidRPr="00135756" w:rsidRDefault="00413320" w:rsidP="00413320">
          <w:pPr>
            <w:rPr>
              <w:sz w:val="18"/>
              <w:szCs w:val="18"/>
            </w:rPr>
          </w:pPr>
          <w:proofErr w:type="spellStart"/>
          <w:r w:rsidRPr="00135756">
            <w:rPr>
              <w:rFonts w:cs="Arial"/>
              <w:sz w:val="18"/>
              <w:szCs w:val="18"/>
              <w:lang w:val="it-IT"/>
            </w:rPr>
            <w:t>Dr.A.Buytenhuijs</w:t>
          </w:r>
          <w:proofErr w:type="spellEnd"/>
        </w:p>
      </w:tc>
      <w:tc>
        <w:tcPr>
          <w:tcW w:w="3249" w:type="dxa"/>
          <w:shd w:val="clear" w:color="auto" w:fill="F2F2F2" w:themeFill="background1" w:themeFillShade="F2"/>
          <w:vAlign w:val="center"/>
        </w:tcPr>
        <w:p w14:paraId="426E72B3" w14:textId="1F0C8B52" w:rsidR="00413320" w:rsidRPr="00312D1D" w:rsidRDefault="001A0727" w:rsidP="00D33F84">
          <w:pPr>
            <w:ind w:right="18"/>
            <w:jc w:val="center"/>
            <w:rPr>
              <w:rFonts w:cs="Arial"/>
              <w:sz w:val="18"/>
              <w:szCs w:val="18"/>
            </w:rPr>
          </w:pPr>
          <w:r>
            <w:rPr>
              <w:b/>
              <w:sz w:val="36"/>
              <w:szCs w:val="36"/>
              <w:lang w:val="en-GB"/>
            </w:rPr>
            <w:t xml:space="preserve">Modul </w:t>
          </w:r>
          <w:r w:rsidR="004F34F4">
            <w:rPr>
              <w:b/>
              <w:sz w:val="36"/>
              <w:szCs w:val="36"/>
              <w:lang w:val="en-GB"/>
            </w:rPr>
            <w:t>450</w:t>
          </w:r>
          <w:r w:rsidR="00D33F84">
            <w:rPr>
              <w:b/>
              <w:sz w:val="36"/>
              <w:szCs w:val="36"/>
              <w:lang w:val="en-GB"/>
            </w:rPr>
            <w:br/>
          </w:r>
          <w:r w:rsidR="004F34F4">
            <w:rPr>
              <w:sz w:val="16"/>
            </w:rPr>
            <w:t>Applikationen testen</w:t>
          </w:r>
        </w:p>
      </w:tc>
      <w:tc>
        <w:tcPr>
          <w:tcW w:w="3096" w:type="dxa"/>
          <w:shd w:val="clear" w:color="auto" w:fill="F2F2F2" w:themeFill="background1" w:themeFillShade="F2"/>
          <w:vAlign w:val="center"/>
        </w:tcPr>
        <w:p w14:paraId="2233281A" w14:textId="77777777" w:rsidR="00413320" w:rsidRPr="00606832" w:rsidRDefault="00413320" w:rsidP="00413320">
          <w:pPr>
            <w:jc w:val="center"/>
            <w:rPr>
              <w:sz w:val="28"/>
              <w:szCs w:val="28"/>
              <w:lang w:val="it-IT"/>
            </w:rPr>
          </w:pPr>
          <w:bookmarkStart w:id="18" w:name="OLE_LINK1"/>
          <w:bookmarkStart w:id="19" w:name="OLE_LINK2"/>
          <w:r w:rsidRPr="00606832">
            <w:rPr>
              <w:noProof/>
              <w:sz w:val="28"/>
              <w:szCs w:val="28"/>
            </w:rPr>
            <w:drawing>
              <wp:inline distT="0" distB="0" distL="0" distR="0" wp14:anchorId="6B4D13FF" wp14:editId="07051A9F">
                <wp:extent cx="1732280" cy="452277"/>
                <wp:effectExtent l="0" t="0" r="1270" b="508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BL_Logo_BKSD_BBZBL_A_r_rgb.png"/>
                        <pic:cNvPicPr/>
                      </pic:nvPicPr>
                      <pic:blipFill>
                        <a:blip r:embed="rId1">
                          <a:extLst>
                            <a:ext uri="{28A0092B-C50C-407E-A947-70E740481C1C}">
                              <a14:useLocalDpi xmlns:a14="http://schemas.microsoft.com/office/drawing/2010/main" val="0"/>
                            </a:ext>
                          </a:extLst>
                        </a:blip>
                        <a:stretch>
                          <a:fillRect/>
                        </a:stretch>
                      </pic:blipFill>
                      <pic:spPr>
                        <a:xfrm>
                          <a:off x="0" y="0"/>
                          <a:ext cx="1741862" cy="454779"/>
                        </a:xfrm>
                        <a:prstGeom prst="rect">
                          <a:avLst/>
                        </a:prstGeom>
                      </pic:spPr>
                    </pic:pic>
                  </a:graphicData>
                </a:graphic>
              </wp:inline>
            </w:drawing>
          </w:r>
          <w:bookmarkEnd w:id="18"/>
          <w:bookmarkEnd w:id="19"/>
        </w:p>
      </w:tc>
    </w:tr>
    <w:bookmarkEnd w:id="17"/>
  </w:tbl>
  <w:p w14:paraId="60B88A08" w14:textId="77777777" w:rsidR="00A14AC1" w:rsidRPr="00606832" w:rsidRDefault="00A14AC1">
    <w:pPr>
      <w:rPr>
        <w:sz w:val="10"/>
        <w:szCs w:val="10"/>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03.6pt;height:106pt" o:bullet="t">
        <v:imagedata r:id="rId1" o:title="bullet1"/>
      </v:shape>
    </w:pict>
  </w:numPicBullet>
  <w:numPicBullet w:numPicBulletId="1">
    <w:pict>
      <v:shape id="_x0000_i1031" type="#_x0000_t75" style="width:108.4pt;height:108.4pt" o:bullet="t">
        <v:imagedata r:id="rId2" o:title="bullet2"/>
      </v:shape>
    </w:pict>
  </w:numPicBullet>
  <w:abstractNum w:abstractNumId="0" w15:restartNumberingAfterBreak="0">
    <w:nsid w:val="FFFFFF83"/>
    <w:multiLevelType w:val="singleLevel"/>
    <w:tmpl w:val="A134DE76"/>
    <w:lvl w:ilvl="0">
      <w:start w:val="1"/>
      <w:numFmt w:val="bullet"/>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796EDA5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0809B0"/>
    <w:multiLevelType w:val="multilevel"/>
    <w:tmpl w:val="CB88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981382"/>
    <w:multiLevelType w:val="hybridMultilevel"/>
    <w:tmpl w:val="87F06F9A"/>
    <w:lvl w:ilvl="0" w:tplc="30A8F3A2">
      <w:start w:val="1"/>
      <w:numFmt w:val="bullet"/>
      <w:pStyle w:val="ListBullet5"/>
      <w:lvlText w:val=""/>
      <w:lvlJc w:val="left"/>
      <w:pPr>
        <w:tabs>
          <w:tab w:val="num" w:pos="1222"/>
        </w:tabs>
        <w:ind w:left="1222" w:hanging="360"/>
      </w:pPr>
      <w:rPr>
        <w:rFonts w:ascii="Symbol" w:hAnsi="Symbol" w:hint="default"/>
        <w:sz w:val="16"/>
        <w:szCs w:val="16"/>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DCC7314"/>
    <w:multiLevelType w:val="hybridMultilevel"/>
    <w:tmpl w:val="113C8F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00846CE"/>
    <w:multiLevelType w:val="multilevel"/>
    <w:tmpl w:val="1FA08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63779"/>
    <w:multiLevelType w:val="multilevel"/>
    <w:tmpl w:val="C310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32EB4"/>
    <w:multiLevelType w:val="hybridMultilevel"/>
    <w:tmpl w:val="AA506F0C"/>
    <w:lvl w:ilvl="0" w:tplc="94B21B9A">
      <w:start w:val="1"/>
      <w:numFmt w:val="bullet"/>
      <w:pStyle w:val="ListBullet4"/>
      <w:lvlText w:val=""/>
      <w:lvlJc w:val="left"/>
      <w:pPr>
        <w:tabs>
          <w:tab w:val="num" w:pos="1222"/>
        </w:tabs>
        <w:ind w:left="1222"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6642D8F"/>
    <w:multiLevelType w:val="multilevel"/>
    <w:tmpl w:val="FD32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27CF0"/>
    <w:multiLevelType w:val="hybridMultilevel"/>
    <w:tmpl w:val="3D9E2A72"/>
    <w:lvl w:ilvl="0" w:tplc="1BC6F582">
      <w:start w:val="1"/>
      <w:numFmt w:val="bullet"/>
      <w:pStyle w:val="ListBulletRed"/>
      <w:lvlText w:val=""/>
      <w:lvlPicBulletId w:val="1"/>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10F6369"/>
    <w:multiLevelType w:val="hybridMultilevel"/>
    <w:tmpl w:val="1934625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21CC5617"/>
    <w:multiLevelType w:val="hybridMultilevel"/>
    <w:tmpl w:val="E1D07F1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29C94A73"/>
    <w:multiLevelType w:val="multilevel"/>
    <w:tmpl w:val="774ADBAE"/>
    <w:lvl w:ilvl="0">
      <w:start w:val="1"/>
      <w:numFmt w:val="bullet"/>
      <w:pStyle w:val="ListBullet2"/>
      <w:lvlText w:val="o"/>
      <w:lvlJc w:val="left"/>
      <w:pPr>
        <w:tabs>
          <w:tab w:val="num" w:pos="700"/>
        </w:tabs>
        <w:ind w:left="700" w:hanging="360"/>
      </w:pPr>
      <w:rPr>
        <w:rFonts w:ascii="Courier New" w:hAnsi="Courier New" w:cs="Courier New" w:hint="default"/>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F4E7ABA"/>
    <w:multiLevelType w:val="multilevel"/>
    <w:tmpl w:val="0AFCD1F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964734"/>
    <w:multiLevelType w:val="hybridMultilevel"/>
    <w:tmpl w:val="8DECFED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43D4F6B"/>
    <w:multiLevelType w:val="multilevel"/>
    <w:tmpl w:val="BBA8ABBE"/>
    <w:styleLink w:val="Checklist"/>
    <w:lvl w:ilvl="0">
      <w:start w:val="1"/>
      <w:numFmt w:val="bullet"/>
      <w:lvlText w:val=""/>
      <w:lvlJc w:val="left"/>
      <w:pPr>
        <w:tabs>
          <w:tab w:val="num" w:pos="360"/>
        </w:tabs>
        <w:ind w:left="360" w:hanging="360"/>
      </w:pPr>
      <w:rPr>
        <w:rFonts w:ascii="Wingdings" w:hAnsi="Wingding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1272E1"/>
    <w:multiLevelType w:val="multilevel"/>
    <w:tmpl w:val="C2FCF7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8B0735"/>
    <w:multiLevelType w:val="multilevel"/>
    <w:tmpl w:val="74E4D4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C52E0"/>
    <w:multiLevelType w:val="multilevel"/>
    <w:tmpl w:val="57A24E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FE7E7B"/>
    <w:multiLevelType w:val="multilevel"/>
    <w:tmpl w:val="0F9079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370BFB"/>
    <w:multiLevelType w:val="multilevel"/>
    <w:tmpl w:val="582E39A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52EF6D5A"/>
    <w:multiLevelType w:val="multilevel"/>
    <w:tmpl w:val="C1F8E5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6C6E91"/>
    <w:multiLevelType w:val="multilevel"/>
    <w:tmpl w:val="12F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B41480"/>
    <w:multiLevelType w:val="hybridMultilevel"/>
    <w:tmpl w:val="8540633E"/>
    <w:lvl w:ilvl="0" w:tplc="08070005">
      <w:start w:val="1"/>
      <w:numFmt w:val="bullet"/>
      <w:pStyle w:val="ListBullet3"/>
      <w:lvlText w:val=""/>
      <w:lvlJc w:val="left"/>
      <w:pPr>
        <w:tabs>
          <w:tab w:val="num" w:pos="1222"/>
        </w:tabs>
        <w:ind w:left="1222" w:hanging="360"/>
      </w:pPr>
      <w:rPr>
        <w:rFonts w:ascii="Wingdings" w:hAnsi="Wingdings" w:hint="default"/>
      </w:rPr>
    </w:lvl>
    <w:lvl w:ilvl="1" w:tplc="08070003" w:tentative="1">
      <w:start w:val="1"/>
      <w:numFmt w:val="bullet"/>
      <w:lvlText w:val="o"/>
      <w:lvlJc w:val="left"/>
      <w:pPr>
        <w:tabs>
          <w:tab w:val="num" w:pos="1871"/>
        </w:tabs>
        <w:ind w:left="1871" w:hanging="360"/>
      </w:pPr>
      <w:rPr>
        <w:rFonts w:ascii="Courier New" w:hAnsi="Courier New" w:cs="Courier New" w:hint="default"/>
      </w:rPr>
    </w:lvl>
    <w:lvl w:ilvl="2" w:tplc="08070005" w:tentative="1">
      <w:start w:val="1"/>
      <w:numFmt w:val="bullet"/>
      <w:lvlText w:val=""/>
      <w:lvlJc w:val="left"/>
      <w:pPr>
        <w:tabs>
          <w:tab w:val="num" w:pos="2591"/>
        </w:tabs>
        <w:ind w:left="2591" w:hanging="360"/>
      </w:pPr>
      <w:rPr>
        <w:rFonts w:ascii="Wingdings" w:hAnsi="Wingdings" w:hint="default"/>
      </w:rPr>
    </w:lvl>
    <w:lvl w:ilvl="3" w:tplc="08070001" w:tentative="1">
      <w:start w:val="1"/>
      <w:numFmt w:val="bullet"/>
      <w:lvlText w:val=""/>
      <w:lvlJc w:val="left"/>
      <w:pPr>
        <w:tabs>
          <w:tab w:val="num" w:pos="3311"/>
        </w:tabs>
        <w:ind w:left="3311" w:hanging="360"/>
      </w:pPr>
      <w:rPr>
        <w:rFonts w:ascii="Symbol" w:hAnsi="Symbol" w:hint="default"/>
      </w:rPr>
    </w:lvl>
    <w:lvl w:ilvl="4" w:tplc="08070003" w:tentative="1">
      <w:start w:val="1"/>
      <w:numFmt w:val="bullet"/>
      <w:lvlText w:val="o"/>
      <w:lvlJc w:val="left"/>
      <w:pPr>
        <w:tabs>
          <w:tab w:val="num" w:pos="4031"/>
        </w:tabs>
        <w:ind w:left="4031" w:hanging="360"/>
      </w:pPr>
      <w:rPr>
        <w:rFonts w:ascii="Courier New" w:hAnsi="Courier New" w:cs="Courier New" w:hint="default"/>
      </w:rPr>
    </w:lvl>
    <w:lvl w:ilvl="5" w:tplc="08070005" w:tentative="1">
      <w:start w:val="1"/>
      <w:numFmt w:val="bullet"/>
      <w:lvlText w:val=""/>
      <w:lvlJc w:val="left"/>
      <w:pPr>
        <w:tabs>
          <w:tab w:val="num" w:pos="4751"/>
        </w:tabs>
        <w:ind w:left="4751" w:hanging="360"/>
      </w:pPr>
      <w:rPr>
        <w:rFonts w:ascii="Wingdings" w:hAnsi="Wingdings" w:hint="default"/>
      </w:rPr>
    </w:lvl>
    <w:lvl w:ilvl="6" w:tplc="08070001" w:tentative="1">
      <w:start w:val="1"/>
      <w:numFmt w:val="bullet"/>
      <w:lvlText w:val=""/>
      <w:lvlJc w:val="left"/>
      <w:pPr>
        <w:tabs>
          <w:tab w:val="num" w:pos="5471"/>
        </w:tabs>
        <w:ind w:left="5471" w:hanging="360"/>
      </w:pPr>
      <w:rPr>
        <w:rFonts w:ascii="Symbol" w:hAnsi="Symbol" w:hint="default"/>
      </w:rPr>
    </w:lvl>
    <w:lvl w:ilvl="7" w:tplc="08070003" w:tentative="1">
      <w:start w:val="1"/>
      <w:numFmt w:val="bullet"/>
      <w:lvlText w:val="o"/>
      <w:lvlJc w:val="left"/>
      <w:pPr>
        <w:tabs>
          <w:tab w:val="num" w:pos="6191"/>
        </w:tabs>
        <w:ind w:left="6191" w:hanging="360"/>
      </w:pPr>
      <w:rPr>
        <w:rFonts w:ascii="Courier New" w:hAnsi="Courier New" w:cs="Courier New" w:hint="default"/>
      </w:rPr>
    </w:lvl>
    <w:lvl w:ilvl="8" w:tplc="08070005" w:tentative="1">
      <w:start w:val="1"/>
      <w:numFmt w:val="bullet"/>
      <w:lvlText w:val=""/>
      <w:lvlJc w:val="left"/>
      <w:pPr>
        <w:tabs>
          <w:tab w:val="num" w:pos="6911"/>
        </w:tabs>
        <w:ind w:left="6911" w:hanging="360"/>
      </w:pPr>
      <w:rPr>
        <w:rFonts w:ascii="Wingdings" w:hAnsi="Wingdings" w:hint="default"/>
      </w:rPr>
    </w:lvl>
  </w:abstractNum>
  <w:abstractNum w:abstractNumId="24" w15:restartNumberingAfterBreak="0">
    <w:nsid w:val="5DE61BC4"/>
    <w:multiLevelType w:val="multilevel"/>
    <w:tmpl w:val="DB06077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ascii="Arial" w:hAnsi="Arial" w:cs="Arial"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0"/>
        </w:tabs>
        <w:ind w:left="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5" w15:restartNumberingAfterBreak="0">
    <w:nsid w:val="60E159E9"/>
    <w:multiLevelType w:val="multilevel"/>
    <w:tmpl w:val="13F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83DD7"/>
    <w:multiLevelType w:val="multilevel"/>
    <w:tmpl w:val="4B36CF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816D3"/>
    <w:multiLevelType w:val="hybridMultilevel"/>
    <w:tmpl w:val="90EC1ED0"/>
    <w:lvl w:ilvl="0" w:tplc="6B9473E0">
      <w:start w:val="1"/>
      <w:numFmt w:val="bullet"/>
      <w:pStyle w:val="ListBulletBlue"/>
      <w:lvlText w:val=""/>
      <w:lvlPicBulletId w:val="0"/>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751C7F96"/>
    <w:multiLevelType w:val="multilevel"/>
    <w:tmpl w:val="09CA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D358CC"/>
    <w:multiLevelType w:val="multilevel"/>
    <w:tmpl w:val="BBA8ABBE"/>
    <w:numStyleLink w:val="Checklist"/>
  </w:abstractNum>
  <w:abstractNum w:abstractNumId="30" w15:restartNumberingAfterBreak="0">
    <w:nsid w:val="78D9629C"/>
    <w:multiLevelType w:val="multilevel"/>
    <w:tmpl w:val="B2FC20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4108A1"/>
    <w:multiLevelType w:val="multilevel"/>
    <w:tmpl w:val="6A1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0306536">
    <w:abstractNumId w:val="24"/>
  </w:num>
  <w:num w:numId="2" w16cid:durableId="109133115">
    <w:abstractNumId w:val="1"/>
  </w:num>
  <w:num w:numId="3" w16cid:durableId="1189486934">
    <w:abstractNumId w:val="12"/>
  </w:num>
  <w:num w:numId="4" w16cid:durableId="373888558">
    <w:abstractNumId w:val="23"/>
  </w:num>
  <w:num w:numId="5" w16cid:durableId="534272184">
    <w:abstractNumId w:val="7"/>
  </w:num>
  <w:num w:numId="6" w16cid:durableId="1833524827">
    <w:abstractNumId w:val="3"/>
  </w:num>
  <w:num w:numId="7" w16cid:durableId="1269923665">
    <w:abstractNumId w:val="15"/>
  </w:num>
  <w:num w:numId="8" w16cid:durableId="838010127">
    <w:abstractNumId w:val="29"/>
  </w:num>
  <w:num w:numId="9" w16cid:durableId="1172064082">
    <w:abstractNumId w:val="27"/>
  </w:num>
  <w:num w:numId="10" w16cid:durableId="519901235">
    <w:abstractNumId w:val="9"/>
  </w:num>
  <w:num w:numId="11" w16cid:durableId="1602450727">
    <w:abstractNumId w:val="10"/>
  </w:num>
  <w:num w:numId="12" w16cid:durableId="1920598959">
    <w:abstractNumId w:val="4"/>
  </w:num>
  <w:num w:numId="13" w16cid:durableId="1392075382">
    <w:abstractNumId w:val="1"/>
  </w:num>
  <w:num w:numId="14" w16cid:durableId="349458363">
    <w:abstractNumId w:val="1"/>
  </w:num>
  <w:num w:numId="15" w16cid:durableId="1872495343">
    <w:abstractNumId w:val="1"/>
  </w:num>
  <w:num w:numId="16" w16cid:durableId="1623458543">
    <w:abstractNumId w:val="1"/>
  </w:num>
  <w:num w:numId="17" w16cid:durableId="1592812854">
    <w:abstractNumId w:val="1"/>
  </w:num>
  <w:num w:numId="18" w16cid:durableId="1235043955">
    <w:abstractNumId w:val="1"/>
  </w:num>
  <w:num w:numId="19" w16cid:durableId="916206312">
    <w:abstractNumId w:val="11"/>
  </w:num>
  <w:num w:numId="20" w16cid:durableId="1837309052">
    <w:abstractNumId w:val="1"/>
  </w:num>
  <w:num w:numId="21" w16cid:durableId="795754597">
    <w:abstractNumId w:val="14"/>
  </w:num>
  <w:num w:numId="22" w16cid:durableId="1326593860">
    <w:abstractNumId w:val="5"/>
  </w:num>
  <w:num w:numId="23" w16cid:durableId="1922717608">
    <w:abstractNumId w:val="8"/>
  </w:num>
  <w:num w:numId="24" w16cid:durableId="954949981">
    <w:abstractNumId w:val="1"/>
  </w:num>
  <w:num w:numId="25" w16cid:durableId="2011053819">
    <w:abstractNumId w:val="17"/>
  </w:num>
  <w:num w:numId="26" w16cid:durableId="1291059924">
    <w:abstractNumId w:val="13"/>
  </w:num>
  <w:num w:numId="27" w16cid:durableId="1061322003">
    <w:abstractNumId w:val="2"/>
  </w:num>
  <w:num w:numId="28" w16cid:durableId="1220433741">
    <w:abstractNumId w:val="6"/>
  </w:num>
  <w:num w:numId="29" w16cid:durableId="217013239">
    <w:abstractNumId w:val="28"/>
  </w:num>
  <w:num w:numId="30" w16cid:durableId="566963338">
    <w:abstractNumId w:val="25"/>
  </w:num>
  <w:num w:numId="31" w16cid:durableId="1322003624">
    <w:abstractNumId w:val="26"/>
  </w:num>
  <w:num w:numId="32" w16cid:durableId="248276012">
    <w:abstractNumId w:val="21"/>
  </w:num>
  <w:num w:numId="33" w16cid:durableId="1346443223">
    <w:abstractNumId w:val="18"/>
  </w:num>
  <w:num w:numId="34" w16cid:durableId="434793795">
    <w:abstractNumId w:val="16"/>
  </w:num>
  <w:num w:numId="35" w16cid:durableId="819539273">
    <w:abstractNumId w:val="29"/>
  </w:num>
  <w:num w:numId="36" w16cid:durableId="416052894">
    <w:abstractNumId w:val="15"/>
  </w:num>
  <w:num w:numId="37" w16cid:durableId="1482501816">
    <w:abstractNumId w:val="24"/>
  </w:num>
  <w:num w:numId="38" w16cid:durableId="67114211">
    <w:abstractNumId w:val="24"/>
  </w:num>
  <w:num w:numId="39" w16cid:durableId="1531332968">
    <w:abstractNumId w:val="24"/>
  </w:num>
  <w:num w:numId="40" w16cid:durableId="415902536">
    <w:abstractNumId w:val="24"/>
  </w:num>
  <w:num w:numId="41" w16cid:durableId="424502439">
    <w:abstractNumId w:val="24"/>
  </w:num>
  <w:num w:numId="42" w16cid:durableId="61299236">
    <w:abstractNumId w:val="24"/>
  </w:num>
  <w:num w:numId="43" w16cid:durableId="587034308">
    <w:abstractNumId w:val="24"/>
  </w:num>
  <w:num w:numId="44" w16cid:durableId="1182860022">
    <w:abstractNumId w:val="24"/>
  </w:num>
  <w:num w:numId="45" w16cid:durableId="2015452980">
    <w:abstractNumId w:val="24"/>
  </w:num>
  <w:num w:numId="46" w16cid:durableId="1973290131">
    <w:abstractNumId w:val="1"/>
  </w:num>
  <w:num w:numId="47" w16cid:durableId="1643726376">
    <w:abstractNumId w:val="12"/>
  </w:num>
  <w:num w:numId="48" w16cid:durableId="255596593">
    <w:abstractNumId w:val="23"/>
  </w:num>
  <w:num w:numId="49" w16cid:durableId="1505785495">
    <w:abstractNumId w:val="7"/>
  </w:num>
  <w:num w:numId="50" w16cid:durableId="1102798241">
    <w:abstractNumId w:val="3"/>
  </w:num>
  <w:num w:numId="51" w16cid:durableId="1659461359">
    <w:abstractNumId w:val="27"/>
  </w:num>
  <w:num w:numId="52" w16cid:durableId="988939638">
    <w:abstractNumId w:val="9"/>
  </w:num>
  <w:num w:numId="53" w16cid:durableId="1401564892">
    <w:abstractNumId w:val="19"/>
  </w:num>
  <w:num w:numId="54" w16cid:durableId="1549953280">
    <w:abstractNumId w:val="30"/>
  </w:num>
  <w:num w:numId="55" w16cid:durableId="508908782">
    <w:abstractNumId w:val="24"/>
  </w:num>
  <w:num w:numId="56" w16cid:durableId="2055695904">
    <w:abstractNumId w:val="1"/>
  </w:num>
  <w:num w:numId="57" w16cid:durableId="206525173">
    <w:abstractNumId w:val="1"/>
  </w:num>
  <w:num w:numId="58" w16cid:durableId="636841082">
    <w:abstractNumId w:val="1"/>
  </w:num>
  <w:num w:numId="59" w16cid:durableId="1539704711">
    <w:abstractNumId w:val="1"/>
  </w:num>
  <w:num w:numId="60" w16cid:durableId="1421558133">
    <w:abstractNumId w:val="1"/>
  </w:num>
  <w:num w:numId="61" w16cid:durableId="1988170281">
    <w:abstractNumId w:val="1"/>
  </w:num>
  <w:num w:numId="62" w16cid:durableId="312879859">
    <w:abstractNumId w:val="1"/>
  </w:num>
  <w:num w:numId="63" w16cid:durableId="1503662342">
    <w:abstractNumId w:val="1"/>
  </w:num>
  <w:num w:numId="64" w16cid:durableId="1441073903">
    <w:abstractNumId w:val="1"/>
  </w:num>
  <w:num w:numId="65" w16cid:durableId="2086679866">
    <w:abstractNumId w:val="1"/>
  </w:num>
  <w:num w:numId="66" w16cid:durableId="1290552672">
    <w:abstractNumId w:val="1"/>
  </w:num>
  <w:num w:numId="67" w16cid:durableId="1799713220">
    <w:abstractNumId w:val="1"/>
  </w:num>
  <w:num w:numId="68" w16cid:durableId="1099640114">
    <w:abstractNumId w:val="12"/>
  </w:num>
  <w:num w:numId="69" w16cid:durableId="278606257">
    <w:abstractNumId w:val="12"/>
  </w:num>
  <w:num w:numId="70" w16cid:durableId="1874415684">
    <w:abstractNumId w:val="12"/>
  </w:num>
  <w:num w:numId="71" w16cid:durableId="2036298990">
    <w:abstractNumId w:val="12"/>
  </w:num>
  <w:num w:numId="72" w16cid:durableId="240649251">
    <w:abstractNumId w:val="12"/>
  </w:num>
  <w:num w:numId="73" w16cid:durableId="1724787778">
    <w:abstractNumId w:val="12"/>
  </w:num>
  <w:num w:numId="74" w16cid:durableId="1216046081">
    <w:abstractNumId w:val="12"/>
  </w:num>
  <w:num w:numId="75" w16cid:durableId="1387487670">
    <w:abstractNumId w:val="12"/>
  </w:num>
  <w:num w:numId="76" w16cid:durableId="32384901">
    <w:abstractNumId w:val="12"/>
  </w:num>
  <w:num w:numId="77" w16cid:durableId="1753965984">
    <w:abstractNumId w:val="12"/>
  </w:num>
  <w:num w:numId="78" w16cid:durableId="336543476">
    <w:abstractNumId w:val="12"/>
  </w:num>
  <w:num w:numId="79" w16cid:durableId="1743874315">
    <w:abstractNumId w:val="1"/>
  </w:num>
  <w:num w:numId="80" w16cid:durableId="1719284802">
    <w:abstractNumId w:val="1"/>
  </w:num>
  <w:num w:numId="81" w16cid:durableId="1677993793">
    <w:abstractNumId w:val="1"/>
  </w:num>
  <w:num w:numId="82" w16cid:durableId="1071731409">
    <w:abstractNumId w:val="1"/>
  </w:num>
  <w:num w:numId="83" w16cid:durableId="1356543251">
    <w:abstractNumId w:val="12"/>
  </w:num>
  <w:num w:numId="84" w16cid:durableId="1050961354">
    <w:abstractNumId w:val="1"/>
  </w:num>
  <w:num w:numId="85" w16cid:durableId="1255430764">
    <w:abstractNumId w:val="12"/>
  </w:num>
  <w:num w:numId="86" w16cid:durableId="2102027402">
    <w:abstractNumId w:val="1"/>
  </w:num>
  <w:num w:numId="87" w16cid:durableId="1886987297">
    <w:abstractNumId w:val="1"/>
  </w:num>
  <w:num w:numId="88" w16cid:durableId="2040083688">
    <w:abstractNumId w:val="0"/>
  </w:num>
  <w:num w:numId="89" w16cid:durableId="71851833">
    <w:abstractNumId w:val="1"/>
  </w:num>
  <w:num w:numId="90" w16cid:durableId="47262300">
    <w:abstractNumId w:val="1"/>
  </w:num>
  <w:num w:numId="91" w16cid:durableId="1815290394">
    <w:abstractNumId w:val="1"/>
  </w:num>
  <w:num w:numId="92" w16cid:durableId="1546528864">
    <w:abstractNumId w:val="22"/>
  </w:num>
  <w:num w:numId="93" w16cid:durableId="1996175958">
    <w:abstractNumId w:val="31"/>
  </w:num>
  <w:num w:numId="94" w16cid:durableId="99615480">
    <w:abstractNumId w:val="2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54"/>
  <w:hyphenationZone w:val="42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727"/>
    <w:rsid w:val="000006EA"/>
    <w:rsid w:val="000013DA"/>
    <w:rsid w:val="00010218"/>
    <w:rsid w:val="00016083"/>
    <w:rsid w:val="0002138D"/>
    <w:rsid w:val="00023484"/>
    <w:rsid w:val="00023957"/>
    <w:rsid w:val="00027EF0"/>
    <w:rsid w:val="000317AF"/>
    <w:rsid w:val="000361D4"/>
    <w:rsid w:val="000446B8"/>
    <w:rsid w:val="000518E7"/>
    <w:rsid w:val="000523B2"/>
    <w:rsid w:val="0005339C"/>
    <w:rsid w:val="00053F51"/>
    <w:rsid w:val="00056CB8"/>
    <w:rsid w:val="00060948"/>
    <w:rsid w:val="000618A0"/>
    <w:rsid w:val="00061EBA"/>
    <w:rsid w:val="00064B18"/>
    <w:rsid w:val="00065BEF"/>
    <w:rsid w:val="000679F5"/>
    <w:rsid w:val="00071A32"/>
    <w:rsid w:val="00076637"/>
    <w:rsid w:val="00083573"/>
    <w:rsid w:val="0009249D"/>
    <w:rsid w:val="000943D2"/>
    <w:rsid w:val="000943EE"/>
    <w:rsid w:val="0009646B"/>
    <w:rsid w:val="00097274"/>
    <w:rsid w:val="00097A1E"/>
    <w:rsid w:val="00097F31"/>
    <w:rsid w:val="000A0CC9"/>
    <w:rsid w:val="000A0DE9"/>
    <w:rsid w:val="000A36BC"/>
    <w:rsid w:val="000A483B"/>
    <w:rsid w:val="000A5D2A"/>
    <w:rsid w:val="000A75F6"/>
    <w:rsid w:val="000B0ABA"/>
    <w:rsid w:val="000B2163"/>
    <w:rsid w:val="000B329A"/>
    <w:rsid w:val="000B5055"/>
    <w:rsid w:val="000C02E8"/>
    <w:rsid w:val="000C37FB"/>
    <w:rsid w:val="000C6133"/>
    <w:rsid w:val="000C7CD6"/>
    <w:rsid w:val="000D2431"/>
    <w:rsid w:val="000D2D0D"/>
    <w:rsid w:val="000D55F3"/>
    <w:rsid w:val="000D78D9"/>
    <w:rsid w:val="000E272B"/>
    <w:rsid w:val="000F0472"/>
    <w:rsid w:val="00103F07"/>
    <w:rsid w:val="0010515E"/>
    <w:rsid w:val="001064BE"/>
    <w:rsid w:val="00122F9A"/>
    <w:rsid w:val="00124997"/>
    <w:rsid w:val="00124FC8"/>
    <w:rsid w:val="00127326"/>
    <w:rsid w:val="00127C30"/>
    <w:rsid w:val="00133D41"/>
    <w:rsid w:val="001364EB"/>
    <w:rsid w:val="00137A00"/>
    <w:rsid w:val="00137A14"/>
    <w:rsid w:val="00143959"/>
    <w:rsid w:val="001441C5"/>
    <w:rsid w:val="00145204"/>
    <w:rsid w:val="00150C3B"/>
    <w:rsid w:val="00154C91"/>
    <w:rsid w:val="00155E98"/>
    <w:rsid w:val="00156E45"/>
    <w:rsid w:val="00156E77"/>
    <w:rsid w:val="00157A08"/>
    <w:rsid w:val="00160A8D"/>
    <w:rsid w:val="001620C6"/>
    <w:rsid w:val="001661DC"/>
    <w:rsid w:val="00172F6D"/>
    <w:rsid w:val="00177947"/>
    <w:rsid w:val="001871E0"/>
    <w:rsid w:val="00192110"/>
    <w:rsid w:val="00193F5A"/>
    <w:rsid w:val="001947EB"/>
    <w:rsid w:val="001954A1"/>
    <w:rsid w:val="001A0727"/>
    <w:rsid w:val="001A135A"/>
    <w:rsid w:val="001A18F2"/>
    <w:rsid w:val="001A44BF"/>
    <w:rsid w:val="001B3C98"/>
    <w:rsid w:val="001B584B"/>
    <w:rsid w:val="001C0102"/>
    <w:rsid w:val="001C2E38"/>
    <w:rsid w:val="001C4282"/>
    <w:rsid w:val="001C6460"/>
    <w:rsid w:val="001C7623"/>
    <w:rsid w:val="001D0835"/>
    <w:rsid w:val="001D1836"/>
    <w:rsid w:val="001D2FF9"/>
    <w:rsid w:val="001E15D5"/>
    <w:rsid w:val="001E24B7"/>
    <w:rsid w:val="001E5A1C"/>
    <w:rsid w:val="001E6BF3"/>
    <w:rsid w:val="001F3D55"/>
    <w:rsid w:val="002056FF"/>
    <w:rsid w:val="00205D91"/>
    <w:rsid w:val="00206E8C"/>
    <w:rsid w:val="00211632"/>
    <w:rsid w:val="0021339C"/>
    <w:rsid w:val="00213E80"/>
    <w:rsid w:val="00215C90"/>
    <w:rsid w:val="002169BC"/>
    <w:rsid w:val="00216C8A"/>
    <w:rsid w:val="00217D7B"/>
    <w:rsid w:val="00221371"/>
    <w:rsid w:val="00222C01"/>
    <w:rsid w:val="002309BF"/>
    <w:rsid w:val="00231D8D"/>
    <w:rsid w:val="002370F2"/>
    <w:rsid w:val="0024201E"/>
    <w:rsid w:val="00244D97"/>
    <w:rsid w:val="002451FD"/>
    <w:rsid w:val="00250B67"/>
    <w:rsid w:val="002512B1"/>
    <w:rsid w:val="002545D7"/>
    <w:rsid w:val="00257204"/>
    <w:rsid w:val="002615F7"/>
    <w:rsid w:val="0026243E"/>
    <w:rsid w:val="00267A6D"/>
    <w:rsid w:val="00271262"/>
    <w:rsid w:val="002768E2"/>
    <w:rsid w:val="00284938"/>
    <w:rsid w:val="00292775"/>
    <w:rsid w:val="002A0B22"/>
    <w:rsid w:val="002A2D6E"/>
    <w:rsid w:val="002A5A57"/>
    <w:rsid w:val="002B1777"/>
    <w:rsid w:val="002B2427"/>
    <w:rsid w:val="002B3C6A"/>
    <w:rsid w:val="002B47FA"/>
    <w:rsid w:val="002B758D"/>
    <w:rsid w:val="002C0B2C"/>
    <w:rsid w:val="002C3256"/>
    <w:rsid w:val="002C4C1D"/>
    <w:rsid w:val="002C5AA9"/>
    <w:rsid w:val="002D11F9"/>
    <w:rsid w:val="002D4CDD"/>
    <w:rsid w:val="002E4619"/>
    <w:rsid w:val="002F0F72"/>
    <w:rsid w:val="002F6647"/>
    <w:rsid w:val="002F7154"/>
    <w:rsid w:val="00300246"/>
    <w:rsid w:val="00302FF1"/>
    <w:rsid w:val="0030409C"/>
    <w:rsid w:val="00304E32"/>
    <w:rsid w:val="003068FE"/>
    <w:rsid w:val="0031064D"/>
    <w:rsid w:val="00315F6C"/>
    <w:rsid w:val="0031753A"/>
    <w:rsid w:val="003179B5"/>
    <w:rsid w:val="00320CAD"/>
    <w:rsid w:val="00320FDF"/>
    <w:rsid w:val="00321468"/>
    <w:rsid w:val="00321FD4"/>
    <w:rsid w:val="00330D3F"/>
    <w:rsid w:val="00330F66"/>
    <w:rsid w:val="00332B4E"/>
    <w:rsid w:val="003343DC"/>
    <w:rsid w:val="003345A4"/>
    <w:rsid w:val="00336A7E"/>
    <w:rsid w:val="003379D3"/>
    <w:rsid w:val="00340C5C"/>
    <w:rsid w:val="003449C9"/>
    <w:rsid w:val="003450F4"/>
    <w:rsid w:val="0035508E"/>
    <w:rsid w:val="003603F5"/>
    <w:rsid w:val="003603FF"/>
    <w:rsid w:val="003645EC"/>
    <w:rsid w:val="00366F1E"/>
    <w:rsid w:val="0037196E"/>
    <w:rsid w:val="00375E52"/>
    <w:rsid w:val="00380358"/>
    <w:rsid w:val="00381579"/>
    <w:rsid w:val="00382EFE"/>
    <w:rsid w:val="00383C6A"/>
    <w:rsid w:val="00386D45"/>
    <w:rsid w:val="0038733E"/>
    <w:rsid w:val="00392A47"/>
    <w:rsid w:val="00397C05"/>
    <w:rsid w:val="003A5AF2"/>
    <w:rsid w:val="003B01FE"/>
    <w:rsid w:val="003B1701"/>
    <w:rsid w:val="003B5D50"/>
    <w:rsid w:val="003C1E4C"/>
    <w:rsid w:val="003D1376"/>
    <w:rsid w:val="003D63A5"/>
    <w:rsid w:val="003E14C2"/>
    <w:rsid w:val="003E385C"/>
    <w:rsid w:val="004043EB"/>
    <w:rsid w:val="004047CA"/>
    <w:rsid w:val="00407667"/>
    <w:rsid w:val="00410550"/>
    <w:rsid w:val="00413320"/>
    <w:rsid w:val="004142CA"/>
    <w:rsid w:val="00415CE3"/>
    <w:rsid w:val="0041737F"/>
    <w:rsid w:val="004177A9"/>
    <w:rsid w:val="0042320B"/>
    <w:rsid w:val="00433462"/>
    <w:rsid w:val="00433E67"/>
    <w:rsid w:val="00434140"/>
    <w:rsid w:val="0044134C"/>
    <w:rsid w:val="00446D58"/>
    <w:rsid w:val="00450482"/>
    <w:rsid w:val="00452C4C"/>
    <w:rsid w:val="00453566"/>
    <w:rsid w:val="004637C5"/>
    <w:rsid w:val="0047054F"/>
    <w:rsid w:val="00472731"/>
    <w:rsid w:val="00485CBD"/>
    <w:rsid w:val="004903F8"/>
    <w:rsid w:val="004909EB"/>
    <w:rsid w:val="00493765"/>
    <w:rsid w:val="00497230"/>
    <w:rsid w:val="004A3639"/>
    <w:rsid w:val="004B0C50"/>
    <w:rsid w:val="004B2CFB"/>
    <w:rsid w:val="004B3468"/>
    <w:rsid w:val="004B378B"/>
    <w:rsid w:val="004B3E93"/>
    <w:rsid w:val="004B3FAF"/>
    <w:rsid w:val="004B4CF4"/>
    <w:rsid w:val="004B61AA"/>
    <w:rsid w:val="004B668E"/>
    <w:rsid w:val="004B6F4D"/>
    <w:rsid w:val="004C18CB"/>
    <w:rsid w:val="004C1E6C"/>
    <w:rsid w:val="004D2029"/>
    <w:rsid w:val="004D42AC"/>
    <w:rsid w:val="004D5E83"/>
    <w:rsid w:val="004D655F"/>
    <w:rsid w:val="004D6D0F"/>
    <w:rsid w:val="004E201C"/>
    <w:rsid w:val="004E4593"/>
    <w:rsid w:val="004E578B"/>
    <w:rsid w:val="004E5945"/>
    <w:rsid w:val="004E6E33"/>
    <w:rsid w:val="004E76AD"/>
    <w:rsid w:val="004F13C7"/>
    <w:rsid w:val="004F31B7"/>
    <w:rsid w:val="004F34F4"/>
    <w:rsid w:val="005004C4"/>
    <w:rsid w:val="0050413A"/>
    <w:rsid w:val="00512450"/>
    <w:rsid w:val="005125EE"/>
    <w:rsid w:val="0051656E"/>
    <w:rsid w:val="005301C2"/>
    <w:rsid w:val="00530746"/>
    <w:rsid w:val="0053351D"/>
    <w:rsid w:val="00533A74"/>
    <w:rsid w:val="00534EEA"/>
    <w:rsid w:val="0053508F"/>
    <w:rsid w:val="00535C07"/>
    <w:rsid w:val="00547673"/>
    <w:rsid w:val="00547E57"/>
    <w:rsid w:val="0055171B"/>
    <w:rsid w:val="00560305"/>
    <w:rsid w:val="005619D7"/>
    <w:rsid w:val="005647AE"/>
    <w:rsid w:val="0056517E"/>
    <w:rsid w:val="005655CE"/>
    <w:rsid w:val="005737AC"/>
    <w:rsid w:val="00573AC8"/>
    <w:rsid w:val="00575EB4"/>
    <w:rsid w:val="005775E1"/>
    <w:rsid w:val="00584314"/>
    <w:rsid w:val="00585D17"/>
    <w:rsid w:val="00586793"/>
    <w:rsid w:val="00586F4E"/>
    <w:rsid w:val="0059133A"/>
    <w:rsid w:val="005A3954"/>
    <w:rsid w:val="005A5E8E"/>
    <w:rsid w:val="005A7B7B"/>
    <w:rsid w:val="005B2EA1"/>
    <w:rsid w:val="005B2EA5"/>
    <w:rsid w:val="005B3BAD"/>
    <w:rsid w:val="005B49D5"/>
    <w:rsid w:val="005C0636"/>
    <w:rsid w:val="005C0F94"/>
    <w:rsid w:val="005C3B10"/>
    <w:rsid w:val="005C3EF8"/>
    <w:rsid w:val="005C7980"/>
    <w:rsid w:val="005D1A7E"/>
    <w:rsid w:val="005D4A33"/>
    <w:rsid w:val="005D4FE8"/>
    <w:rsid w:val="005E075F"/>
    <w:rsid w:val="005E1465"/>
    <w:rsid w:val="005E14FF"/>
    <w:rsid w:val="005E29E7"/>
    <w:rsid w:val="005E5B71"/>
    <w:rsid w:val="005E652A"/>
    <w:rsid w:val="005E774A"/>
    <w:rsid w:val="005F3AA5"/>
    <w:rsid w:val="005F3BB2"/>
    <w:rsid w:val="0060256A"/>
    <w:rsid w:val="00602E64"/>
    <w:rsid w:val="006039FD"/>
    <w:rsid w:val="00605EC8"/>
    <w:rsid w:val="006067CB"/>
    <w:rsid w:val="00606832"/>
    <w:rsid w:val="00610863"/>
    <w:rsid w:val="00611063"/>
    <w:rsid w:val="00612A2E"/>
    <w:rsid w:val="006158FD"/>
    <w:rsid w:val="00620161"/>
    <w:rsid w:val="006205D3"/>
    <w:rsid w:val="00621386"/>
    <w:rsid w:val="00621CC2"/>
    <w:rsid w:val="006240E4"/>
    <w:rsid w:val="0062510C"/>
    <w:rsid w:val="00626303"/>
    <w:rsid w:val="00627CC9"/>
    <w:rsid w:val="00630348"/>
    <w:rsid w:val="00630984"/>
    <w:rsid w:val="00635573"/>
    <w:rsid w:val="00637446"/>
    <w:rsid w:val="006434DC"/>
    <w:rsid w:val="00643659"/>
    <w:rsid w:val="006544D7"/>
    <w:rsid w:val="0066409D"/>
    <w:rsid w:val="006719DF"/>
    <w:rsid w:val="006734ED"/>
    <w:rsid w:val="00674C5A"/>
    <w:rsid w:val="0067578D"/>
    <w:rsid w:val="00675DB0"/>
    <w:rsid w:val="00680929"/>
    <w:rsid w:val="00683D92"/>
    <w:rsid w:val="0068502E"/>
    <w:rsid w:val="006853B1"/>
    <w:rsid w:val="0068677F"/>
    <w:rsid w:val="00692477"/>
    <w:rsid w:val="00693C81"/>
    <w:rsid w:val="00693CBC"/>
    <w:rsid w:val="00696DEF"/>
    <w:rsid w:val="006A23B7"/>
    <w:rsid w:val="006A3977"/>
    <w:rsid w:val="006A6D3F"/>
    <w:rsid w:val="006A7226"/>
    <w:rsid w:val="006A772D"/>
    <w:rsid w:val="006B06FD"/>
    <w:rsid w:val="006B587B"/>
    <w:rsid w:val="006C1A7B"/>
    <w:rsid w:val="006C3689"/>
    <w:rsid w:val="006D0492"/>
    <w:rsid w:val="006D1497"/>
    <w:rsid w:val="006D1C48"/>
    <w:rsid w:val="006D26A6"/>
    <w:rsid w:val="006D7A21"/>
    <w:rsid w:val="006D7F94"/>
    <w:rsid w:val="006E0696"/>
    <w:rsid w:val="006E1D64"/>
    <w:rsid w:val="006E2A17"/>
    <w:rsid w:val="006E5697"/>
    <w:rsid w:val="006E60C1"/>
    <w:rsid w:val="006E6BFB"/>
    <w:rsid w:val="006F103F"/>
    <w:rsid w:val="006F10D1"/>
    <w:rsid w:val="006F43BC"/>
    <w:rsid w:val="006F4E3C"/>
    <w:rsid w:val="007011B6"/>
    <w:rsid w:val="00704462"/>
    <w:rsid w:val="007076E3"/>
    <w:rsid w:val="007116EF"/>
    <w:rsid w:val="00711D12"/>
    <w:rsid w:val="00721641"/>
    <w:rsid w:val="00724436"/>
    <w:rsid w:val="00724C19"/>
    <w:rsid w:val="00726F1B"/>
    <w:rsid w:val="00732EC4"/>
    <w:rsid w:val="00733F1C"/>
    <w:rsid w:val="00735180"/>
    <w:rsid w:val="007429C4"/>
    <w:rsid w:val="00742A68"/>
    <w:rsid w:val="00744234"/>
    <w:rsid w:val="0074479E"/>
    <w:rsid w:val="007537FE"/>
    <w:rsid w:val="00756784"/>
    <w:rsid w:val="00757611"/>
    <w:rsid w:val="00762683"/>
    <w:rsid w:val="007661B8"/>
    <w:rsid w:val="00770223"/>
    <w:rsid w:val="00772A72"/>
    <w:rsid w:val="00773FB3"/>
    <w:rsid w:val="00774D7F"/>
    <w:rsid w:val="007751AC"/>
    <w:rsid w:val="0078393C"/>
    <w:rsid w:val="00786D77"/>
    <w:rsid w:val="00787CC1"/>
    <w:rsid w:val="00790DCF"/>
    <w:rsid w:val="00794D20"/>
    <w:rsid w:val="0079615F"/>
    <w:rsid w:val="00796C6D"/>
    <w:rsid w:val="00797BCC"/>
    <w:rsid w:val="007B064D"/>
    <w:rsid w:val="007B3F03"/>
    <w:rsid w:val="007B4D93"/>
    <w:rsid w:val="007B634E"/>
    <w:rsid w:val="007B7110"/>
    <w:rsid w:val="007C4B77"/>
    <w:rsid w:val="007C6243"/>
    <w:rsid w:val="007C6480"/>
    <w:rsid w:val="007C64F4"/>
    <w:rsid w:val="007C784C"/>
    <w:rsid w:val="007D0D5D"/>
    <w:rsid w:val="007D0FB0"/>
    <w:rsid w:val="007D1057"/>
    <w:rsid w:val="007D15B7"/>
    <w:rsid w:val="007D1B4A"/>
    <w:rsid w:val="007D253E"/>
    <w:rsid w:val="007D5529"/>
    <w:rsid w:val="007E797F"/>
    <w:rsid w:val="007F064C"/>
    <w:rsid w:val="00801618"/>
    <w:rsid w:val="00801C22"/>
    <w:rsid w:val="0080261A"/>
    <w:rsid w:val="00802DAA"/>
    <w:rsid w:val="00804663"/>
    <w:rsid w:val="00804C73"/>
    <w:rsid w:val="00805449"/>
    <w:rsid w:val="00807CB3"/>
    <w:rsid w:val="00811018"/>
    <w:rsid w:val="0081190E"/>
    <w:rsid w:val="00811BBC"/>
    <w:rsid w:val="008123CE"/>
    <w:rsid w:val="00822E1C"/>
    <w:rsid w:val="00823441"/>
    <w:rsid w:val="0082408C"/>
    <w:rsid w:val="00826D8F"/>
    <w:rsid w:val="00840DF2"/>
    <w:rsid w:val="00842A4A"/>
    <w:rsid w:val="00845BAE"/>
    <w:rsid w:val="00854F3E"/>
    <w:rsid w:val="00856E30"/>
    <w:rsid w:val="0085796E"/>
    <w:rsid w:val="00862E4E"/>
    <w:rsid w:val="00871451"/>
    <w:rsid w:val="00872A4D"/>
    <w:rsid w:val="00876197"/>
    <w:rsid w:val="00876BA7"/>
    <w:rsid w:val="00881AFF"/>
    <w:rsid w:val="00884808"/>
    <w:rsid w:val="008858D6"/>
    <w:rsid w:val="008864CC"/>
    <w:rsid w:val="00887C51"/>
    <w:rsid w:val="00893122"/>
    <w:rsid w:val="00894017"/>
    <w:rsid w:val="00894621"/>
    <w:rsid w:val="00894BD4"/>
    <w:rsid w:val="00894CAB"/>
    <w:rsid w:val="00895D17"/>
    <w:rsid w:val="008A2B80"/>
    <w:rsid w:val="008A3AA8"/>
    <w:rsid w:val="008A61C1"/>
    <w:rsid w:val="008B16C2"/>
    <w:rsid w:val="008B6F2E"/>
    <w:rsid w:val="008C17B4"/>
    <w:rsid w:val="008C460E"/>
    <w:rsid w:val="008C5FDC"/>
    <w:rsid w:val="008D0F34"/>
    <w:rsid w:val="008D481F"/>
    <w:rsid w:val="008D6830"/>
    <w:rsid w:val="008D6E28"/>
    <w:rsid w:val="008E7894"/>
    <w:rsid w:val="008F4299"/>
    <w:rsid w:val="008F4779"/>
    <w:rsid w:val="008F7166"/>
    <w:rsid w:val="00902307"/>
    <w:rsid w:val="00903F78"/>
    <w:rsid w:val="009110AF"/>
    <w:rsid w:val="0091470A"/>
    <w:rsid w:val="00917C98"/>
    <w:rsid w:val="00920BF1"/>
    <w:rsid w:val="009225F8"/>
    <w:rsid w:val="00925560"/>
    <w:rsid w:val="0093012C"/>
    <w:rsid w:val="00930643"/>
    <w:rsid w:val="00930758"/>
    <w:rsid w:val="009355E0"/>
    <w:rsid w:val="0093764E"/>
    <w:rsid w:val="00942929"/>
    <w:rsid w:val="00944AC2"/>
    <w:rsid w:val="00944C82"/>
    <w:rsid w:val="0094651C"/>
    <w:rsid w:val="00946A85"/>
    <w:rsid w:val="00956767"/>
    <w:rsid w:val="0096045E"/>
    <w:rsid w:val="0096715E"/>
    <w:rsid w:val="009727D7"/>
    <w:rsid w:val="00973DB1"/>
    <w:rsid w:val="00975B92"/>
    <w:rsid w:val="00976768"/>
    <w:rsid w:val="00976D8D"/>
    <w:rsid w:val="00981D9B"/>
    <w:rsid w:val="00981E75"/>
    <w:rsid w:val="00983A9B"/>
    <w:rsid w:val="00984897"/>
    <w:rsid w:val="00987788"/>
    <w:rsid w:val="00990F58"/>
    <w:rsid w:val="00993D76"/>
    <w:rsid w:val="009967B6"/>
    <w:rsid w:val="009A033E"/>
    <w:rsid w:val="009A1132"/>
    <w:rsid w:val="009A755B"/>
    <w:rsid w:val="009B095B"/>
    <w:rsid w:val="009B3211"/>
    <w:rsid w:val="009B3E29"/>
    <w:rsid w:val="009B5F8D"/>
    <w:rsid w:val="009B6403"/>
    <w:rsid w:val="009B710C"/>
    <w:rsid w:val="009C05B3"/>
    <w:rsid w:val="009C1FDE"/>
    <w:rsid w:val="009D0980"/>
    <w:rsid w:val="009D4E1B"/>
    <w:rsid w:val="009D7195"/>
    <w:rsid w:val="009E2E98"/>
    <w:rsid w:val="009E7249"/>
    <w:rsid w:val="009F23CD"/>
    <w:rsid w:val="009F3B0A"/>
    <w:rsid w:val="009F5795"/>
    <w:rsid w:val="00A0406D"/>
    <w:rsid w:val="00A12273"/>
    <w:rsid w:val="00A14AC1"/>
    <w:rsid w:val="00A167B3"/>
    <w:rsid w:val="00A24F69"/>
    <w:rsid w:val="00A26D6C"/>
    <w:rsid w:val="00A30528"/>
    <w:rsid w:val="00A32A28"/>
    <w:rsid w:val="00A34E3F"/>
    <w:rsid w:val="00A35226"/>
    <w:rsid w:val="00A35AD1"/>
    <w:rsid w:val="00A36ABD"/>
    <w:rsid w:val="00A419A2"/>
    <w:rsid w:val="00A42525"/>
    <w:rsid w:val="00A43433"/>
    <w:rsid w:val="00A4611A"/>
    <w:rsid w:val="00A5443D"/>
    <w:rsid w:val="00A55F6E"/>
    <w:rsid w:val="00A57057"/>
    <w:rsid w:val="00A57E57"/>
    <w:rsid w:val="00A616AE"/>
    <w:rsid w:val="00A63643"/>
    <w:rsid w:val="00A66CD9"/>
    <w:rsid w:val="00A7153A"/>
    <w:rsid w:val="00A7201A"/>
    <w:rsid w:val="00A811A2"/>
    <w:rsid w:val="00A85EE2"/>
    <w:rsid w:val="00A87120"/>
    <w:rsid w:val="00A91507"/>
    <w:rsid w:val="00A9519F"/>
    <w:rsid w:val="00A97C27"/>
    <w:rsid w:val="00AA2798"/>
    <w:rsid w:val="00AA6820"/>
    <w:rsid w:val="00AB4333"/>
    <w:rsid w:val="00AC12F5"/>
    <w:rsid w:val="00AC294A"/>
    <w:rsid w:val="00AC6773"/>
    <w:rsid w:val="00AD26BC"/>
    <w:rsid w:val="00AD2D28"/>
    <w:rsid w:val="00AD3E31"/>
    <w:rsid w:val="00AD6B72"/>
    <w:rsid w:val="00AE14C5"/>
    <w:rsid w:val="00AE4875"/>
    <w:rsid w:val="00AE63F2"/>
    <w:rsid w:val="00AE6F38"/>
    <w:rsid w:val="00AF49EA"/>
    <w:rsid w:val="00AF5A55"/>
    <w:rsid w:val="00AF5C2D"/>
    <w:rsid w:val="00AF7143"/>
    <w:rsid w:val="00AF71A5"/>
    <w:rsid w:val="00B02052"/>
    <w:rsid w:val="00B07581"/>
    <w:rsid w:val="00B1069B"/>
    <w:rsid w:val="00B14985"/>
    <w:rsid w:val="00B22274"/>
    <w:rsid w:val="00B257F2"/>
    <w:rsid w:val="00B25EF8"/>
    <w:rsid w:val="00B27445"/>
    <w:rsid w:val="00B27BB3"/>
    <w:rsid w:val="00B35E23"/>
    <w:rsid w:val="00B3643C"/>
    <w:rsid w:val="00B42A9A"/>
    <w:rsid w:val="00B4489F"/>
    <w:rsid w:val="00B50157"/>
    <w:rsid w:val="00B534DF"/>
    <w:rsid w:val="00B54C60"/>
    <w:rsid w:val="00B60B7C"/>
    <w:rsid w:val="00B61C59"/>
    <w:rsid w:val="00B62404"/>
    <w:rsid w:val="00B6312C"/>
    <w:rsid w:val="00B72D70"/>
    <w:rsid w:val="00B747B9"/>
    <w:rsid w:val="00B7512B"/>
    <w:rsid w:val="00B805F4"/>
    <w:rsid w:val="00B92036"/>
    <w:rsid w:val="00B92BD8"/>
    <w:rsid w:val="00B92C28"/>
    <w:rsid w:val="00B93299"/>
    <w:rsid w:val="00B94183"/>
    <w:rsid w:val="00B9479B"/>
    <w:rsid w:val="00BA20B4"/>
    <w:rsid w:val="00BA5B6E"/>
    <w:rsid w:val="00BA7A05"/>
    <w:rsid w:val="00BA7F32"/>
    <w:rsid w:val="00BB0F16"/>
    <w:rsid w:val="00BB28AC"/>
    <w:rsid w:val="00BB7768"/>
    <w:rsid w:val="00BC0A33"/>
    <w:rsid w:val="00BC56C7"/>
    <w:rsid w:val="00BC6AB5"/>
    <w:rsid w:val="00BD0520"/>
    <w:rsid w:val="00BD0874"/>
    <w:rsid w:val="00BD177F"/>
    <w:rsid w:val="00BE2902"/>
    <w:rsid w:val="00BE3FA8"/>
    <w:rsid w:val="00BE4472"/>
    <w:rsid w:val="00BE6443"/>
    <w:rsid w:val="00BE6F95"/>
    <w:rsid w:val="00BF0776"/>
    <w:rsid w:val="00BF3196"/>
    <w:rsid w:val="00BF54F1"/>
    <w:rsid w:val="00BF5E4C"/>
    <w:rsid w:val="00C006DD"/>
    <w:rsid w:val="00C03A16"/>
    <w:rsid w:val="00C05529"/>
    <w:rsid w:val="00C078C3"/>
    <w:rsid w:val="00C10BB5"/>
    <w:rsid w:val="00C13C9B"/>
    <w:rsid w:val="00C15B5C"/>
    <w:rsid w:val="00C16156"/>
    <w:rsid w:val="00C17DBF"/>
    <w:rsid w:val="00C200DF"/>
    <w:rsid w:val="00C26DA5"/>
    <w:rsid w:val="00C34FBC"/>
    <w:rsid w:val="00C353AF"/>
    <w:rsid w:val="00C35D62"/>
    <w:rsid w:val="00C40697"/>
    <w:rsid w:val="00C41689"/>
    <w:rsid w:val="00C42C48"/>
    <w:rsid w:val="00C4328F"/>
    <w:rsid w:val="00C4333B"/>
    <w:rsid w:val="00C56D05"/>
    <w:rsid w:val="00C73A21"/>
    <w:rsid w:val="00C768D5"/>
    <w:rsid w:val="00C809CB"/>
    <w:rsid w:val="00C82000"/>
    <w:rsid w:val="00C8234A"/>
    <w:rsid w:val="00C8329D"/>
    <w:rsid w:val="00C84086"/>
    <w:rsid w:val="00C87BC5"/>
    <w:rsid w:val="00C87C7E"/>
    <w:rsid w:val="00C90E31"/>
    <w:rsid w:val="00CB2C22"/>
    <w:rsid w:val="00CB67DC"/>
    <w:rsid w:val="00CC0537"/>
    <w:rsid w:val="00CC289B"/>
    <w:rsid w:val="00CC3A23"/>
    <w:rsid w:val="00CC3C1A"/>
    <w:rsid w:val="00CD1C0C"/>
    <w:rsid w:val="00CD7736"/>
    <w:rsid w:val="00CE0D14"/>
    <w:rsid w:val="00CE468A"/>
    <w:rsid w:val="00CE5E50"/>
    <w:rsid w:val="00CE7B38"/>
    <w:rsid w:val="00CF0CC8"/>
    <w:rsid w:val="00CF1026"/>
    <w:rsid w:val="00CF2692"/>
    <w:rsid w:val="00CF48A6"/>
    <w:rsid w:val="00CF48FE"/>
    <w:rsid w:val="00CF5C69"/>
    <w:rsid w:val="00CF6682"/>
    <w:rsid w:val="00CF761D"/>
    <w:rsid w:val="00D000EA"/>
    <w:rsid w:val="00D03CDA"/>
    <w:rsid w:val="00D03D09"/>
    <w:rsid w:val="00D04924"/>
    <w:rsid w:val="00D04929"/>
    <w:rsid w:val="00D05869"/>
    <w:rsid w:val="00D06D8F"/>
    <w:rsid w:val="00D07E94"/>
    <w:rsid w:val="00D10401"/>
    <w:rsid w:val="00D13AEA"/>
    <w:rsid w:val="00D218DE"/>
    <w:rsid w:val="00D23923"/>
    <w:rsid w:val="00D31458"/>
    <w:rsid w:val="00D33F84"/>
    <w:rsid w:val="00D34E5B"/>
    <w:rsid w:val="00D35B36"/>
    <w:rsid w:val="00D40DDA"/>
    <w:rsid w:val="00D43221"/>
    <w:rsid w:val="00D43AC4"/>
    <w:rsid w:val="00D55DA8"/>
    <w:rsid w:val="00D56251"/>
    <w:rsid w:val="00D6043D"/>
    <w:rsid w:val="00D62144"/>
    <w:rsid w:val="00D63A12"/>
    <w:rsid w:val="00D707FA"/>
    <w:rsid w:val="00D81903"/>
    <w:rsid w:val="00D836AA"/>
    <w:rsid w:val="00D91DC2"/>
    <w:rsid w:val="00D93896"/>
    <w:rsid w:val="00D95224"/>
    <w:rsid w:val="00D959DC"/>
    <w:rsid w:val="00D97FFB"/>
    <w:rsid w:val="00DA0B10"/>
    <w:rsid w:val="00DA0C76"/>
    <w:rsid w:val="00DA47B7"/>
    <w:rsid w:val="00DA721A"/>
    <w:rsid w:val="00DB059D"/>
    <w:rsid w:val="00DB06E9"/>
    <w:rsid w:val="00DC405A"/>
    <w:rsid w:val="00DC4810"/>
    <w:rsid w:val="00DD287B"/>
    <w:rsid w:val="00DD3310"/>
    <w:rsid w:val="00DD36F6"/>
    <w:rsid w:val="00DD6A8C"/>
    <w:rsid w:val="00DE368B"/>
    <w:rsid w:val="00DE47BF"/>
    <w:rsid w:val="00DE4BCF"/>
    <w:rsid w:val="00DE7A7F"/>
    <w:rsid w:val="00DF1E78"/>
    <w:rsid w:val="00DF33D1"/>
    <w:rsid w:val="00E02946"/>
    <w:rsid w:val="00E048A9"/>
    <w:rsid w:val="00E1113A"/>
    <w:rsid w:val="00E12FD9"/>
    <w:rsid w:val="00E15C64"/>
    <w:rsid w:val="00E231DD"/>
    <w:rsid w:val="00E250B8"/>
    <w:rsid w:val="00E37222"/>
    <w:rsid w:val="00E43AD2"/>
    <w:rsid w:val="00E454F6"/>
    <w:rsid w:val="00E50B06"/>
    <w:rsid w:val="00E520E1"/>
    <w:rsid w:val="00E53811"/>
    <w:rsid w:val="00E60E45"/>
    <w:rsid w:val="00E64812"/>
    <w:rsid w:val="00E65A19"/>
    <w:rsid w:val="00E7640C"/>
    <w:rsid w:val="00E820BF"/>
    <w:rsid w:val="00E841D9"/>
    <w:rsid w:val="00E84244"/>
    <w:rsid w:val="00E8628E"/>
    <w:rsid w:val="00EA12EC"/>
    <w:rsid w:val="00EA51FE"/>
    <w:rsid w:val="00EA7EC6"/>
    <w:rsid w:val="00EB1C5C"/>
    <w:rsid w:val="00EB222B"/>
    <w:rsid w:val="00EB71B3"/>
    <w:rsid w:val="00EC1905"/>
    <w:rsid w:val="00EC3304"/>
    <w:rsid w:val="00EC35D1"/>
    <w:rsid w:val="00ED0B04"/>
    <w:rsid w:val="00ED3D24"/>
    <w:rsid w:val="00EE29B6"/>
    <w:rsid w:val="00EE3C15"/>
    <w:rsid w:val="00EE75BA"/>
    <w:rsid w:val="00F00DD2"/>
    <w:rsid w:val="00F14862"/>
    <w:rsid w:val="00F2358F"/>
    <w:rsid w:val="00F2564F"/>
    <w:rsid w:val="00F26F17"/>
    <w:rsid w:val="00F273B1"/>
    <w:rsid w:val="00F303A3"/>
    <w:rsid w:val="00F35414"/>
    <w:rsid w:val="00F35EE0"/>
    <w:rsid w:val="00F41091"/>
    <w:rsid w:val="00F43597"/>
    <w:rsid w:val="00F50AB3"/>
    <w:rsid w:val="00F539C5"/>
    <w:rsid w:val="00F626B6"/>
    <w:rsid w:val="00F62E98"/>
    <w:rsid w:val="00F70582"/>
    <w:rsid w:val="00F72454"/>
    <w:rsid w:val="00F75246"/>
    <w:rsid w:val="00F77BAD"/>
    <w:rsid w:val="00F80160"/>
    <w:rsid w:val="00F80F36"/>
    <w:rsid w:val="00F81423"/>
    <w:rsid w:val="00F85E2A"/>
    <w:rsid w:val="00F872A7"/>
    <w:rsid w:val="00F90253"/>
    <w:rsid w:val="00F9116E"/>
    <w:rsid w:val="00F91233"/>
    <w:rsid w:val="00F93BED"/>
    <w:rsid w:val="00F94867"/>
    <w:rsid w:val="00F94DA5"/>
    <w:rsid w:val="00F9782E"/>
    <w:rsid w:val="00FA063D"/>
    <w:rsid w:val="00FA1C2A"/>
    <w:rsid w:val="00FA1C44"/>
    <w:rsid w:val="00FA3636"/>
    <w:rsid w:val="00FA5868"/>
    <w:rsid w:val="00FB3379"/>
    <w:rsid w:val="00FB4AA7"/>
    <w:rsid w:val="00FB4FDE"/>
    <w:rsid w:val="00FB6F9A"/>
    <w:rsid w:val="00FC2656"/>
    <w:rsid w:val="00FC53F0"/>
    <w:rsid w:val="00FE5EA1"/>
    <w:rsid w:val="00FE6B7A"/>
    <w:rsid w:val="00FF2D42"/>
    <w:rsid w:val="00FF4309"/>
    <w:rsid w:val="00FF44E8"/>
    <w:rsid w:val="00FF66BB"/>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75EC63"/>
  <w15:chartTrackingRefBased/>
  <w15:docId w15:val="{80C85825-A01A-4E96-A310-8588CC956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72"/>
    <w:rPr>
      <w:rFonts w:ascii="Arial" w:hAnsi="Arial"/>
      <w:sz w:val="24"/>
      <w:szCs w:val="24"/>
    </w:rPr>
  </w:style>
  <w:style w:type="paragraph" w:styleId="Heading1">
    <w:name w:val="heading 1"/>
    <w:basedOn w:val="Normal"/>
    <w:next w:val="Normal"/>
    <w:link w:val="Heading1Char"/>
    <w:qFormat/>
    <w:rsid w:val="00807CB3"/>
    <w:pPr>
      <w:keepNext/>
      <w:numPr>
        <w:numId w:val="45"/>
      </w:numPr>
      <w:spacing w:before="240" w:after="60"/>
      <w:outlineLvl w:val="0"/>
    </w:pPr>
    <w:rPr>
      <w:rFonts w:cs="Arial"/>
      <w:b/>
      <w:bCs/>
      <w:kern w:val="32"/>
      <w:sz w:val="32"/>
      <w:szCs w:val="32"/>
    </w:rPr>
  </w:style>
  <w:style w:type="paragraph" w:styleId="Heading2">
    <w:name w:val="heading 2"/>
    <w:basedOn w:val="Normal"/>
    <w:next w:val="Normal"/>
    <w:link w:val="Heading2Char"/>
    <w:qFormat/>
    <w:rsid w:val="00807CB3"/>
    <w:pPr>
      <w:keepNext/>
      <w:numPr>
        <w:ilvl w:val="1"/>
        <w:numId w:val="45"/>
      </w:numPr>
      <w:spacing w:before="240" w:after="60"/>
      <w:outlineLvl w:val="1"/>
    </w:pPr>
    <w:rPr>
      <w:rFonts w:cs="Arial"/>
      <w:b/>
      <w:bCs/>
      <w:iCs/>
      <w:sz w:val="28"/>
      <w:szCs w:val="28"/>
    </w:rPr>
  </w:style>
  <w:style w:type="paragraph" w:styleId="Heading3">
    <w:name w:val="heading 3"/>
    <w:basedOn w:val="Normal"/>
    <w:next w:val="Normal"/>
    <w:link w:val="Heading3Char"/>
    <w:qFormat/>
    <w:rsid w:val="00807CB3"/>
    <w:pPr>
      <w:keepNext/>
      <w:numPr>
        <w:ilvl w:val="2"/>
        <w:numId w:val="45"/>
      </w:numPr>
      <w:spacing w:before="240" w:after="60"/>
      <w:outlineLvl w:val="2"/>
    </w:pPr>
    <w:rPr>
      <w:rFonts w:cs="Arial"/>
      <w:b/>
      <w:bCs/>
      <w:sz w:val="26"/>
      <w:szCs w:val="26"/>
    </w:rPr>
  </w:style>
  <w:style w:type="paragraph" w:styleId="Heading4">
    <w:name w:val="heading 4"/>
    <w:basedOn w:val="Heading3"/>
    <w:next w:val="Normal"/>
    <w:link w:val="Heading4Char"/>
    <w:qFormat/>
    <w:rsid w:val="00807CB3"/>
    <w:pPr>
      <w:numPr>
        <w:ilvl w:val="3"/>
      </w:numPr>
      <w:spacing w:before="120" w:line="360" w:lineRule="auto"/>
      <w:outlineLvl w:val="3"/>
    </w:pPr>
    <w:rPr>
      <w:bCs w:val="0"/>
      <w:szCs w:val="28"/>
      <w:lang w:val="en-GB"/>
    </w:rPr>
  </w:style>
  <w:style w:type="paragraph" w:styleId="Heading5">
    <w:name w:val="heading 5"/>
    <w:basedOn w:val="Normal"/>
    <w:next w:val="Normal"/>
    <w:qFormat/>
    <w:rsid w:val="00807CB3"/>
    <w:pPr>
      <w:numPr>
        <w:ilvl w:val="4"/>
        <w:numId w:val="45"/>
      </w:numPr>
      <w:spacing w:before="240" w:after="60"/>
      <w:outlineLvl w:val="4"/>
    </w:pPr>
    <w:rPr>
      <w:b/>
      <w:bCs/>
      <w:iCs/>
      <w:sz w:val="26"/>
      <w:szCs w:val="26"/>
    </w:rPr>
  </w:style>
  <w:style w:type="paragraph" w:styleId="Heading6">
    <w:name w:val="heading 6"/>
    <w:basedOn w:val="Normal"/>
    <w:next w:val="Normal"/>
    <w:qFormat/>
    <w:rsid w:val="00807CB3"/>
    <w:pPr>
      <w:numPr>
        <w:ilvl w:val="5"/>
        <w:numId w:val="45"/>
      </w:numPr>
      <w:spacing w:before="240" w:after="60"/>
      <w:outlineLvl w:val="5"/>
    </w:pPr>
    <w:rPr>
      <w:b/>
      <w:bCs/>
      <w:sz w:val="22"/>
      <w:szCs w:val="22"/>
    </w:rPr>
  </w:style>
  <w:style w:type="paragraph" w:styleId="Heading7">
    <w:name w:val="heading 7"/>
    <w:basedOn w:val="Normal"/>
    <w:next w:val="Normal"/>
    <w:qFormat/>
    <w:rsid w:val="00807CB3"/>
    <w:pPr>
      <w:numPr>
        <w:ilvl w:val="6"/>
        <w:numId w:val="45"/>
      </w:numPr>
      <w:spacing w:before="240" w:after="60"/>
      <w:outlineLvl w:val="6"/>
    </w:pPr>
  </w:style>
  <w:style w:type="paragraph" w:styleId="Heading8">
    <w:name w:val="heading 8"/>
    <w:basedOn w:val="Normal"/>
    <w:next w:val="Normal"/>
    <w:qFormat/>
    <w:rsid w:val="00807CB3"/>
    <w:pPr>
      <w:numPr>
        <w:ilvl w:val="7"/>
        <w:numId w:val="45"/>
      </w:numPr>
      <w:spacing w:before="240" w:after="60"/>
      <w:outlineLvl w:val="7"/>
    </w:pPr>
    <w:rPr>
      <w:iCs/>
    </w:rPr>
  </w:style>
  <w:style w:type="paragraph" w:styleId="Heading9">
    <w:name w:val="heading 9"/>
    <w:basedOn w:val="Normal"/>
    <w:next w:val="Normal"/>
    <w:qFormat/>
    <w:rsid w:val="00807CB3"/>
    <w:pPr>
      <w:numPr>
        <w:ilvl w:val="8"/>
        <w:numId w:val="45"/>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7CB3"/>
    <w:rPr>
      <w:rFonts w:ascii="Arial" w:hAnsi="Arial" w:cs="Arial"/>
      <w:b/>
      <w:bCs/>
      <w:sz w:val="26"/>
      <w:szCs w:val="26"/>
    </w:rPr>
  </w:style>
  <w:style w:type="table" w:styleId="TableGrid">
    <w:name w:val="Table Grid"/>
    <w:basedOn w:val="TableNormal"/>
    <w:rsid w:val="00807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807CB3"/>
    <w:rPr>
      <w:rFonts w:ascii="Arial" w:hAnsi="Arial" w:cs="Arial"/>
      <w:b/>
      <w:sz w:val="26"/>
      <w:szCs w:val="28"/>
      <w:lang w:val="en-GB"/>
    </w:rPr>
  </w:style>
  <w:style w:type="character" w:customStyle="1" w:styleId="Heading2Char">
    <w:name w:val="Heading 2 Char"/>
    <w:basedOn w:val="DefaultParagraphFont"/>
    <w:link w:val="Heading2"/>
    <w:rsid w:val="00807CB3"/>
    <w:rPr>
      <w:rFonts w:ascii="Arial" w:hAnsi="Arial" w:cs="Arial"/>
      <w:b/>
      <w:bCs/>
      <w:iCs/>
      <w:sz w:val="28"/>
      <w:szCs w:val="28"/>
    </w:rPr>
  </w:style>
  <w:style w:type="paragraph" w:styleId="TOC1">
    <w:name w:val="toc 1"/>
    <w:basedOn w:val="Normal"/>
    <w:next w:val="Normal"/>
    <w:autoRedefine/>
    <w:uiPriority w:val="39"/>
    <w:rsid w:val="00807CB3"/>
  </w:style>
  <w:style w:type="paragraph" w:styleId="TOC2">
    <w:name w:val="toc 2"/>
    <w:basedOn w:val="Normal"/>
    <w:next w:val="Normal"/>
    <w:autoRedefine/>
    <w:uiPriority w:val="39"/>
    <w:rsid w:val="00807CB3"/>
    <w:pPr>
      <w:ind w:left="240"/>
    </w:pPr>
  </w:style>
  <w:style w:type="paragraph" w:styleId="TOC3">
    <w:name w:val="toc 3"/>
    <w:basedOn w:val="Normal"/>
    <w:next w:val="Normal"/>
    <w:autoRedefine/>
    <w:semiHidden/>
    <w:rsid w:val="00807CB3"/>
    <w:pPr>
      <w:ind w:left="480"/>
    </w:pPr>
  </w:style>
  <w:style w:type="paragraph" w:customStyle="1" w:styleId="Headingwonumber">
    <w:name w:val="Heading w/o number"/>
    <w:basedOn w:val="Normal"/>
    <w:rsid w:val="00807CB3"/>
    <w:rPr>
      <w:b/>
      <w:sz w:val="32"/>
      <w:szCs w:val="20"/>
    </w:rPr>
  </w:style>
  <w:style w:type="paragraph" w:customStyle="1" w:styleId="TitlePage">
    <w:name w:val="TitlePage"/>
    <w:basedOn w:val="Headingwonumber"/>
    <w:rsid w:val="00807CB3"/>
    <w:rPr>
      <w:sz w:val="56"/>
      <w:lang w:val="en-GB"/>
    </w:rPr>
  </w:style>
  <w:style w:type="paragraph" w:styleId="ListBullet2">
    <w:name w:val="List Bullet 2"/>
    <w:basedOn w:val="Normal"/>
    <w:autoRedefine/>
    <w:rsid w:val="00807CB3"/>
    <w:pPr>
      <w:numPr>
        <w:numId w:val="47"/>
      </w:numPr>
    </w:pPr>
    <w:rPr>
      <w:lang w:val="en-GB"/>
    </w:rPr>
  </w:style>
  <w:style w:type="paragraph" w:styleId="TOC4">
    <w:name w:val="toc 4"/>
    <w:basedOn w:val="Normal"/>
    <w:next w:val="Normal"/>
    <w:autoRedefine/>
    <w:semiHidden/>
    <w:rsid w:val="00807CB3"/>
    <w:pPr>
      <w:ind w:left="720"/>
    </w:pPr>
  </w:style>
  <w:style w:type="paragraph" w:styleId="ListBullet">
    <w:name w:val="List Bullet"/>
    <w:basedOn w:val="Normal"/>
    <w:autoRedefine/>
    <w:rsid w:val="00626303"/>
    <w:pPr>
      <w:numPr>
        <w:numId w:val="46"/>
      </w:numPr>
    </w:pPr>
  </w:style>
  <w:style w:type="paragraph" w:styleId="ListBullet3">
    <w:name w:val="List Bullet 3"/>
    <w:basedOn w:val="Normal"/>
    <w:autoRedefine/>
    <w:rsid w:val="00807CB3"/>
    <w:pPr>
      <w:numPr>
        <w:numId w:val="48"/>
      </w:numPr>
      <w:tabs>
        <w:tab w:val="clear" w:pos="1222"/>
        <w:tab w:val="num" w:pos="900"/>
      </w:tabs>
    </w:pPr>
  </w:style>
  <w:style w:type="paragraph" w:styleId="TOAHeading">
    <w:name w:val="toa heading"/>
    <w:basedOn w:val="Normal"/>
    <w:next w:val="Normal"/>
    <w:semiHidden/>
    <w:rsid w:val="00807CB3"/>
    <w:pPr>
      <w:spacing w:before="120"/>
    </w:pPr>
    <w:rPr>
      <w:rFonts w:cs="Arial"/>
      <w:b/>
      <w:bCs/>
    </w:rPr>
  </w:style>
  <w:style w:type="paragraph" w:styleId="TableofAuthorities">
    <w:name w:val="table of authorities"/>
    <w:basedOn w:val="Normal"/>
    <w:next w:val="Normal"/>
    <w:semiHidden/>
    <w:rsid w:val="00807CB3"/>
    <w:pPr>
      <w:ind w:left="240" w:hanging="240"/>
    </w:pPr>
  </w:style>
  <w:style w:type="paragraph" w:styleId="ListBullet4">
    <w:name w:val="List Bullet 4"/>
    <w:basedOn w:val="Normal"/>
    <w:autoRedefine/>
    <w:rsid w:val="00807CB3"/>
    <w:pPr>
      <w:numPr>
        <w:numId w:val="49"/>
      </w:numPr>
      <w:tabs>
        <w:tab w:val="clear" w:pos="1222"/>
        <w:tab w:val="num" w:pos="1260"/>
      </w:tabs>
    </w:pPr>
  </w:style>
  <w:style w:type="paragraph" w:styleId="ListBullet5">
    <w:name w:val="List Bullet 5"/>
    <w:basedOn w:val="Normal"/>
    <w:autoRedefine/>
    <w:rsid w:val="00807CB3"/>
    <w:pPr>
      <w:numPr>
        <w:numId w:val="50"/>
      </w:numPr>
      <w:tabs>
        <w:tab w:val="clear" w:pos="1222"/>
        <w:tab w:val="num" w:pos="1620"/>
      </w:tabs>
    </w:pPr>
  </w:style>
  <w:style w:type="paragraph" w:styleId="ListContinue">
    <w:name w:val="List Continue"/>
    <w:basedOn w:val="Normal"/>
    <w:rsid w:val="00807CB3"/>
    <w:pPr>
      <w:ind w:left="181"/>
    </w:pPr>
  </w:style>
  <w:style w:type="paragraph" w:styleId="ListContinue2">
    <w:name w:val="List Continue 2"/>
    <w:basedOn w:val="Normal"/>
    <w:rsid w:val="00807CB3"/>
    <w:pPr>
      <w:ind w:left="567"/>
    </w:pPr>
  </w:style>
  <w:style w:type="paragraph" w:styleId="ListContinue3">
    <w:name w:val="List Continue 3"/>
    <w:basedOn w:val="Normal"/>
    <w:rsid w:val="00807CB3"/>
    <w:pPr>
      <w:ind w:left="851"/>
    </w:pPr>
  </w:style>
  <w:style w:type="paragraph" w:styleId="ListContinue4">
    <w:name w:val="List Continue 4"/>
    <w:basedOn w:val="Normal"/>
    <w:rsid w:val="00807CB3"/>
    <w:pPr>
      <w:ind w:left="1259"/>
    </w:pPr>
  </w:style>
  <w:style w:type="paragraph" w:styleId="ListContinue5">
    <w:name w:val="List Continue 5"/>
    <w:basedOn w:val="Normal"/>
    <w:rsid w:val="00807CB3"/>
    <w:pPr>
      <w:spacing w:after="120"/>
      <w:ind w:left="1440"/>
    </w:pPr>
    <w:rPr>
      <w:lang w:val="en-GB"/>
    </w:rPr>
  </w:style>
  <w:style w:type="numbering" w:customStyle="1" w:styleId="Checklist">
    <w:name w:val="Checklist"/>
    <w:basedOn w:val="NoList"/>
    <w:rsid w:val="00807CB3"/>
    <w:pPr>
      <w:numPr>
        <w:numId w:val="7"/>
      </w:numPr>
    </w:pPr>
  </w:style>
  <w:style w:type="paragraph" w:styleId="ListNumber5">
    <w:name w:val="List Number 5"/>
    <w:basedOn w:val="ListContinue5"/>
    <w:rsid w:val="00807CB3"/>
    <w:pPr>
      <w:spacing w:after="0"/>
      <w:ind w:left="1622"/>
    </w:pPr>
  </w:style>
  <w:style w:type="paragraph" w:customStyle="1" w:styleId="ListBulletBlue">
    <w:name w:val="List Bullet Blue"/>
    <w:basedOn w:val="Normal"/>
    <w:qFormat/>
    <w:rsid w:val="005C7980"/>
    <w:pPr>
      <w:numPr>
        <w:numId w:val="51"/>
      </w:numPr>
      <w:contextualSpacing/>
    </w:pPr>
  </w:style>
  <w:style w:type="paragraph" w:customStyle="1" w:styleId="ListBulletRed">
    <w:name w:val="List Bullet Red"/>
    <w:basedOn w:val="Normal"/>
    <w:qFormat/>
    <w:rsid w:val="005C7980"/>
    <w:pPr>
      <w:numPr>
        <w:numId w:val="52"/>
      </w:numPr>
      <w:contextualSpacing/>
    </w:pPr>
  </w:style>
  <w:style w:type="character" w:styleId="Hyperlink">
    <w:name w:val="Hyperlink"/>
    <w:basedOn w:val="DefaultParagraphFont"/>
    <w:uiPriority w:val="99"/>
    <w:unhideWhenUsed/>
    <w:rsid w:val="004F34F4"/>
    <w:rPr>
      <w:color w:val="0000FF"/>
      <w:u w:val="single"/>
    </w:rPr>
  </w:style>
  <w:style w:type="character" w:styleId="UnresolvedMention">
    <w:name w:val="Unresolved Mention"/>
    <w:basedOn w:val="DefaultParagraphFont"/>
    <w:uiPriority w:val="99"/>
    <w:semiHidden/>
    <w:unhideWhenUsed/>
    <w:rsid w:val="00FA063D"/>
    <w:rPr>
      <w:color w:val="605E5C"/>
      <w:shd w:val="clear" w:color="auto" w:fill="E1DFDD"/>
    </w:rPr>
  </w:style>
  <w:style w:type="character" w:styleId="FollowedHyperlink">
    <w:name w:val="FollowedHyperlink"/>
    <w:basedOn w:val="DefaultParagraphFont"/>
    <w:uiPriority w:val="99"/>
    <w:semiHidden/>
    <w:unhideWhenUsed/>
    <w:rsid w:val="00D43221"/>
    <w:rPr>
      <w:color w:val="954F72" w:themeColor="followedHyperlink"/>
      <w:u w:val="single"/>
    </w:rPr>
  </w:style>
  <w:style w:type="character" w:styleId="CommentReference">
    <w:name w:val="annotation reference"/>
    <w:basedOn w:val="DefaultParagraphFont"/>
    <w:uiPriority w:val="99"/>
    <w:semiHidden/>
    <w:unhideWhenUsed/>
    <w:rsid w:val="000446B8"/>
    <w:rPr>
      <w:sz w:val="16"/>
      <w:szCs w:val="16"/>
    </w:rPr>
  </w:style>
  <w:style w:type="paragraph" w:styleId="CommentText">
    <w:name w:val="annotation text"/>
    <w:basedOn w:val="Normal"/>
    <w:link w:val="CommentTextChar"/>
    <w:uiPriority w:val="99"/>
    <w:semiHidden/>
    <w:unhideWhenUsed/>
    <w:rsid w:val="000446B8"/>
    <w:rPr>
      <w:sz w:val="20"/>
      <w:szCs w:val="20"/>
    </w:rPr>
  </w:style>
  <w:style w:type="character" w:customStyle="1" w:styleId="CommentTextChar">
    <w:name w:val="Comment Text Char"/>
    <w:basedOn w:val="DefaultParagraphFont"/>
    <w:link w:val="CommentText"/>
    <w:uiPriority w:val="99"/>
    <w:semiHidden/>
    <w:rsid w:val="000446B8"/>
    <w:rPr>
      <w:rFonts w:ascii="Arial" w:hAnsi="Arial"/>
    </w:rPr>
  </w:style>
  <w:style w:type="paragraph" w:styleId="CommentSubject">
    <w:name w:val="annotation subject"/>
    <w:basedOn w:val="CommentText"/>
    <w:next w:val="CommentText"/>
    <w:link w:val="CommentSubjectChar"/>
    <w:uiPriority w:val="99"/>
    <w:semiHidden/>
    <w:unhideWhenUsed/>
    <w:rsid w:val="000446B8"/>
    <w:rPr>
      <w:b/>
      <w:bCs/>
    </w:rPr>
  </w:style>
  <w:style w:type="character" w:customStyle="1" w:styleId="CommentSubjectChar">
    <w:name w:val="Comment Subject Char"/>
    <w:basedOn w:val="CommentTextChar"/>
    <w:link w:val="CommentSubject"/>
    <w:uiPriority w:val="99"/>
    <w:semiHidden/>
    <w:rsid w:val="000446B8"/>
    <w:rPr>
      <w:rFonts w:ascii="Arial" w:hAnsi="Arial"/>
      <w:b/>
      <w:bCs/>
    </w:rPr>
  </w:style>
  <w:style w:type="character" w:customStyle="1" w:styleId="Heading1Char">
    <w:name w:val="Heading 1 Char"/>
    <w:basedOn w:val="DefaultParagraphFont"/>
    <w:link w:val="Heading1"/>
    <w:rsid w:val="00807CB3"/>
    <w:rPr>
      <w:rFonts w:ascii="Arial" w:hAnsi="Arial" w:cs="Arial"/>
      <w:b/>
      <w:bCs/>
      <w:kern w:val="32"/>
      <w:sz w:val="32"/>
      <w:szCs w:val="32"/>
    </w:rPr>
  </w:style>
  <w:style w:type="paragraph" w:styleId="NormalWeb">
    <w:name w:val="Normal (Web)"/>
    <w:basedOn w:val="Normal"/>
    <w:uiPriority w:val="99"/>
    <w:semiHidden/>
    <w:unhideWhenUsed/>
    <w:rsid w:val="00CD7736"/>
    <w:rPr>
      <w:rFonts w:ascii="Times New Roman" w:hAnsi="Times New Roman"/>
    </w:rPr>
  </w:style>
  <w:style w:type="paragraph" w:customStyle="1" w:styleId="AbsatzTab12PtTitel">
    <w:name w:val="Absatz Tab 12 Pt Titel"/>
    <w:basedOn w:val="Normal"/>
    <w:rsid w:val="00060948"/>
    <w:pPr>
      <w:spacing w:before="20" w:after="20" w:line="260" w:lineRule="exact"/>
    </w:pPr>
    <w:rPr>
      <w:rFonts w:ascii="Calibri Light" w:hAnsi="Calibri Light" w:cs="Arial"/>
      <w:b/>
      <w:lang w:eastAsia="de-DE"/>
    </w:rPr>
  </w:style>
  <w:style w:type="paragraph" w:customStyle="1" w:styleId="AbsatzTab12Pt1-1Kur">
    <w:name w:val="Absatz Tab 12 Pt 1-1 Kur"/>
    <w:basedOn w:val="Normal"/>
    <w:rsid w:val="00060948"/>
    <w:pPr>
      <w:spacing w:before="20" w:after="20" w:line="260" w:lineRule="exact"/>
    </w:pPr>
    <w:rPr>
      <w:rFonts w:ascii="Calibri Light" w:hAnsi="Calibri Light" w:cs="Arial"/>
      <w:i/>
      <w:iCs/>
      <w:lang w:eastAsia="de-DE"/>
    </w:rPr>
  </w:style>
  <w:style w:type="paragraph" w:customStyle="1" w:styleId="Tab-Abstand0">
    <w:name w:val="Tab-Abstand 0"/>
    <w:basedOn w:val="Normal"/>
    <w:rsid w:val="00060948"/>
    <w:pPr>
      <w:keepNext/>
      <w:spacing w:line="180" w:lineRule="exact"/>
      <w:jc w:val="both"/>
    </w:pPr>
    <w:rPr>
      <w:rFonts w:ascii="Calibri Light" w:eastAsia="Calibri" w:hAnsi="Calibri Light" w:cs="Arial"/>
      <w:color w:val="000000"/>
      <w:lang w:eastAsia="de-DE"/>
    </w:rPr>
  </w:style>
  <w:style w:type="character" w:customStyle="1" w:styleId="AbsatzZchn">
    <w:name w:val="Absatz Zchn"/>
    <w:link w:val="Absatz"/>
    <w:locked/>
    <w:rsid w:val="00060948"/>
    <w:rPr>
      <w:rFonts w:ascii="Calibri Light" w:hAnsi="Calibri Light" w:cs="Arial"/>
      <w:sz w:val="24"/>
      <w:szCs w:val="24"/>
      <w:lang w:eastAsia="de-DE"/>
    </w:rPr>
  </w:style>
  <w:style w:type="paragraph" w:customStyle="1" w:styleId="Absatz">
    <w:name w:val="Absatz"/>
    <w:link w:val="AbsatzZchn"/>
    <w:qFormat/>
    <w:rsid w:val="00060948"/>
    <w:pPr>
      <w:spacing w:before="120"/>
      <w:jc w:val="both"/>
    </w:pPr>
    <w:rPr>
      <w:rFonts w:ascii="Calibri Light" w:hAnsi="Calibri Light" w:cs="Arial"/>
      <w:sz w:val="24"/>
      <w:szCs w:val="24"/>
      <w:lang w:eastAsia="de-DE"/>
    </w:rPr>
  </w:style>
  <w:style w:type="paragraph" w:customStyle="1" w:styleId="AbsatzTab12Pt1-1">
    <w:name w:val="Absatz Tab 12 Pt 1-1"/>
    <w:basedOn w:val="Absatz"/>
    <w:rsid w:val="002056FF"/>
    <w:pPr>
      <w:spacing w:before="20" w:after="20" w:line="260" w:lineRule="exact"/>
      <w:jc w:val="left"/>
    </w:pPr>
  </w:style>
  <w:style w:type="paragraph" w:customStyle="1" w:styleId="AbsatzTab12PtTitelgrn">
    <w:name w:val="Absatz Tab 12 Pt Titel grün"/>
    <w:basedOn w:val="AbsatzTab12PtTitel"/>
    <w:rsid w:val="002056FF"/>
    <w:rPr>
      <w:color w:val="009900"/>
    </w:rPr>
  </w:style>
  <w:style w:type="paragraph" w:customStyle="1" w:styleId="AbsatzTab12PtTitelrot">
    <w:name w:val="Absatz Tab 12 Pt Titel rot"/>
    <w:basedOn w:val="AbsatzTab12PtTitel"/>
    <w:rsid w:val="002056FF"/>
    <w:rPr>
      <w:color w:val="FF0000"/>
    </w:rPr>
  </w:style>
  <w:style w:type="paragraph" w:styleId="TOCHeading">
    <w:name w:val="TOC Heading"/>
    <w:basedOn w:val="Heading1"/>
    <w:next w:val="Normal"/>
    <w:uiPriority w:val="39"/>
    <w:unhideWhenUsed/>
    <w:qFormat/>
    <w:rsid w:val="008A3AA8"/>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240213">
      <w:bodyDiv w:val="1"/>
      <w:marLeft w:val="0"/>
      <w:marRight w:val="0"/>
      <w:marTop w:val="0"/>
      <w:marBottom w:val="0"/>
      <w:divBdr>
        <w:top w:val="none" w:sz="0" w:space="0" w:color="auto"/>
        <w:left w:val="none" w:sz="0" w:space="0" w:color="auto"/>
        <w:bottom w:val="none" w:sz="0" w:space="0" w:color="auto"/>
        <w:right w:val="none" w:sz="0" w:space="0" w:color="auto"/>
      </w:divBdr>
    </w:div>
    <w:div w:id="412824195">
      <w:bodyDiv w:val="1"/>
      <w:marLeft w:val="0"/>
      <w:marRight w:val="0"/>
      <w:marTop w:val="0"/>
      <w:marBottom w:val="0"/>
      <w:divBdr>
        <w:top w:val="none" w:sz="0" w:space="0" w:color="auto"/>
        <w:left w:val="none" w:sz="0" w:space="0" w:color="auto"/>
        <w:bottom w:val="none" w:sz="0" w:space="0" w:color="auto"/>
        <w:right w:val="none" w:sz="0" w:space="0" w:color="auto"/>
      </w:divBdr>
      <w:divsChild>
        <w:div w:id="496385993">
          <w:marLeft w:val="0"/>
          <w:marRight w:val="0"/>
          <w:marTop w:val="0"/>
          <w:marBottom w:val="0"/>
          <w:divBdr>
            <w:top w:val="none" w:sz="0" w:space="0" w:color="auto"/>
            <w:left w:val="none" w:sz="0" w:space="0" w:color="auto"/>
            <w:bottom w:val="none" w:sz="0" w:space="0" w:color="auto"/>
            <w:right w:val="none" w:sz="0" w:space="0" w:color="auto"/>
          </w:divBdr>
          <w:divsChild>
            <w:div w:id="184878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5230">
      <w:bodyDiv w:val="1"/>
      <w:marLeft w:val="0"/>
      <w:marRight w:val="0"/>
      <w:marTop w:val="0"/>
      <w:marBottom w:val="0"/>
      <w:divBdr>
        <w:top w:val="none" w:sz="0" w:space="0" w:color="auto"/>
        <w:left w:val="none" w:sz="0" w:space="0" w:color="auto"/>
        <w:bottom w:val="none" w:sz="0" w:space="0" w:color="auto"/>
        <w:right w:val="none" w:sz="0" w:space="0" w:color="auto"/>
      </w:divBdr>
    </w:div>
    <w:div w:id="585186611">
      <w:bodyDiv w:val="1"/>
      <w:marLeft w:val="0"/>
      <w:marRight w:val="0"/>
      <w:marTop w:val="0"/>
      <w:marBottom w:val="0"/>
      <w:divBdr>
        <w:top w:val="none" w:sz="0" w:space="0" w:color="auto"/>
        <w:left w:val="none" w:sz="0" w:space="0" w:color="auto"/>
        <w:bottom w:val="none" w:sz="0" w:space="0" w:color="auto"/>
        <w:right w:val="none" w:sz="0" w:space="0" w:color="auto"/>
      </w:divBdr>
      <w:divsChild>
        <w:div w:id="447705370">
          <w:marLeft w:val="0"/>
          <w:marRight w:val="0"/>
          <w:marTop w:val="0"/>
          <w:marBottom w:val="0"/>
          <w:divBdr>
            <w:top w:val="none" w:sz="0" w:space="0" w:color="auto"/>
            <w:left w:val="none" w:sz="0" w:space="0" w:color="auto"/>
            <w:bottom w:val="none" w:sz="0" w:space="0" w:color="auto"/>
            <w:right w:val="none" w:sz="0" w:space="0" w:color="auto"/>
          </w:divBdr>
          <w:divsChild>
            <w:div w:id="566720661">
              <w:marLeft w:val="0"/>
              <w:marRight w:val="0"/>
              <w:marTop w:val="0"/>
              <w:marBottom w:val="0"/>
              <w:divBdr>
                <w:top w:val="none" w:sz="0" w:space="0" w:color="auto"/>
                <w:left w:val="none" w:sz="0" w:space="0" w:color="auto"/>
                <w:bottom w:val="none" w:sz="0" w:space="0" w:color="auto"/>
                <w:right w:val="none" w:sz="0" w:space="0" w:color="auto"/>
              </w:divBdr>
              <w:divsChild>
                <w:div w:id="1864434882">
                  <w:marLeft w:val="0"/>
                  <w:marRight w:val="0"/>
                  <w:marTop w:val="0"/>
                  <w:marBottom w:val="0"/>
                  <w:divBdr>
                    <w:top w:val="none" w:sz="0" w:space="0" w:color="auto"/>
                    <w:left w:val="none" w:sz="0" w:space="0" w:color="auto"/>
                    <w:bottom w:val="none" w:sz="0" w:space="0" w:color="auto"/>
                    <w:right w:val="none" w:sz="0" w:space="0" w:color="auto"/>
                  </w:divBdr>
                  <w:divsChild>
                    <w:div w:id="180068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02695">
      <w:bodyDiv w:val="1"/>
      <w:marLeft w:val="0"/>
      <w:marRight w:val="0"/>
      <w:marTop w:val="0"/>
      <w:marBottom w:val="0"/>
      <w:divBdr>
        <w:top w:val="none" w:sz="0" w:space="0" w:color="auto"/>
        <w:left w:val="none" w:sz="0" w:space="0" w:color="auto"/>
        <w:bottom w:val="none" w:sz="0" w:space="0" w:color="auto"/>
        <w:right w:val="none" w:sz="0" w:space="0" w:color="auto"/>
      </w:divBdr>
      <w:divsChild>
        <w:div w:id="1832133715">
          <w:marLeft w:val="0"/>
          <w:marRight w:val="0"/>
          <w:marTop w:val="0"/>
          <w:marBottom w:val="0"/>
          <w:divBdr>
            <w:top w:val="none" w:sz="0" w:space="0" w:color="auto"/>
            <w:left w:val="none" w:sz="0" w:space="0" w:color="auto"/>
            <w:bottom w:val="none" w:sz="0" w:space="0" w:color="auto"/>
            <w:right w:val="none" w:sz="0" w:space="0" w:color="auto"/>
          </w:divBdr>
          <w:divsChild>
            <w:div w:id="1606186939">
              <w:marLeft w:val="0"/>
              <w:marRight w:val="0"/>
              <w:marTop w:val="0"/>
              <w:marBottom w:val="0"/>
              <w:divBdr>
                <w:top w:val="none" w:sz="0" w:space="0" w:color="auto"/>
                <w:left w:val="none" w:sz="0" w:space="0" w:color="auto"/>
                <w:bottom w:val="none" w:sz="0" w:space="0" w:color="auto"/>
                <w:right w:val="none" w:sz="0" w:space="0" w:color="auto"/>
              </w:divBdr>
              <w:divsChild>
                <w:div w:id="1141577692">
                  <w:marLeft w:val="0"/>
                  <w:marRight w:val="0"/>
                  <w:marTop w:val="0"/>
                  <w:marBottom w:val="0"/>
                  <w:divBdr>
                    <w:top w:val="none" w:sz="0" w:space="0" w:color="auto"/>
                    <w:left w:val="none" w:sz="0" w:space="0" w:color="auto"/>
                    <w:bottom w:val="none" w:sz="0" w:space="0" w:color="auto"/>
                    <w:right w:val="none" w:sz="0" w:space="0" w:color="auto"/>
                  </w:divBdr>
                  <w:divsChild>
                    <w:div w:id="19669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18730">
      <w:bodyDiv w:val="1"/>
      <w:marLeft w:val="0"/>
      <w:marRight w:val="0"/>
      <w:marTop w:val="0"/>
      <w:marBottom w:val="0"/>
      <w:divBdr>
        <w:top w:val="none" w:sz="0" w:space="0" w:color="auto"/>
        <w:left w:val="none" w:sz="0" w:space="0" w:color="auto"/>
        <w:bottom w:val="none" w:sz="0" w:space="0" w:color="auto"/>
        <w:right w:val="none" w:sz="0" w:space="0" w:color="auto"/>
      </w:divBdr>
    </w:div>
    <w:div w:id="692807940">
      <w:bodyDiv w:val="1"/>
      <w:marLeft w:val="0"/>
      <w:marRight w:val="0"/>
      <w:marTop w:val="0"/>
      <w:marBottom w:val="0"/>
      <w:divBdr>
        <w:top w:val="none" w:sz="0" w:space="0" w:color="auto"/>
        <w:left w:val="none" w:sz="0" w:space="0" w:color="auto"/>
        <w:bottom w:val="none" w:sz="0" w:space="0" w:color="auto"/>
        <w:right w:val="none" w:sz="0" w:space="0" w:color="auto"/>
      </w:divBdr>
    </w:div>
    <w:div w:id="777874248">
      <w:bodyDiv w:val="1"/>
      <w:marLeft w:val="0"/>
      <w:marRight w:val="0"/>
      <w:marTop w:val="0"/>
      <w:marBottom w:val="0"/>
      <w:divBdr>
        <w:top w:val="none" w:sz="0" w:space="0" w:color="auto"/>
        <w:left w:val="none" w:sz="0" w:space="0" w:color="auto"/>
        <w:bottom w:val="none" w:sz="0" w:space="0" w:color="auto"/>
        <w:right w:val="none" w:sz="0" w:space="0" w:color="auto"/>
      </w:divBdr>
    </w:div>
    <w:div w:id="921136763">
      <w:bodyDiv w:val="1"/>
      <w:marLeft w:val="0"/>
      <w:marRight w:val="0"/>
      <w:marTop w:val="0"/>
      <w:marBottom w:val="0"/>
      <w:divBdr>
        <w:top w:val="none" w:sz="0" w:space="0" w:color="auto"/>
        <w:left w:val="none" w:sz="0" w:space="0" w:color="auto"/>
        <w:bottom w:val="none" w:sz="0" w:space="0" w:color="auto"/>
        <w:right w:val="none" w:sz="0" w:space="0" w:color="auto"/>
      </w:divBdr>
    </w:div>
    <w:div w:id="1202205659">
      <w:bodyDiv w:val="1"/>
      <w:marLeft w:val="0"/>
      <w:marRight w:val="0"/>
      <w:marTop w:val="0"/>
      <w:marBottom w:val="0"/>
      <w:divBdr>
        <w:top w:val="none" w:sz="0" w:space="0" w:color="auto"/>
        <w:left w:val="none" w:sz="0" w:space="0" w:color="auto"/>
        <w:bottom w:val="none" w:sz="0" w:space="0" w:color="auto"/>
        <w:right w:val="none" w:sz="0" w:space="0" w:color="auto"/>
      </w:divBdr>
      <w:divsChild>
        <w:div w:id="528445797">
          <w:marLeft w:val="0"/>
          <w:marRight w:val="0"/>
          <w:marTop w:val="0"/>
          <w:marBottom w:val="0"/>
          <w:divBdr>
            <w:top w:val="none" w:sz="0" w:space="0" w:color="auto"/>
            <w:left w:val="none" w:sz="0" w:space="0" w:color="auto"/>
            <w:bottom w:val="none" w:sz="0" w:space="0" w:color="auto"/>
            <w:right w:val="none" w:sz="0" w:space="0" w:color="auto"/>
          </w:divBdr>
        </w:div>
        <w:div w:id="1583029423">
          <w:marLeft w:val="0"/>
          <w:marRight w:val="0"/>
          <w:marTop w:val="0"/>
          <w:marBottom w:val="0"/>
          <w:divBdr>
            <w:top w:val="none" w:sz="0" w:space="0" w:color="auto"/>
            <w:left w:val="none" w:sz="0" w:space="0" w:color="auto"/>
            <w:bottom w:val="none" w:sz="0" w:space="0" w:color="auto"/>
            <w:right w:val="none" w:sz="0" w:space="0" w:color="auto"/>
          </w:divBdr>
        </w:div>
        <w:div w:id="1897542335">
          <w:marLeft w:val="0"/>
          <w:marRight w:val="0"/>
          <w:marTop w:val="0"/>
          <w:marBottom w:val="0"/>
          <w:divBdr>
            <w:top w:val="none" w:sz="0" w:space="0" w:color="auto"/>
            <w:left w:val="none" w:sz="0" w:space="0" w:color="auto"/>
            <w:bottom w:val="none" w:sz="0" w:space="0" w:color="auto"/>
            <w:right w:val="none" w:sz="0" w:space="0" w:color="auto"/>
          </w:divBdr>
        </w:div>
        <w:div w:id="1631789631">
          <w:marLeft w:val="0"/>
          <w:marRight w:val="0"/>
          <w:marTop w:val="0"/>
          <w:marBottom w:val="0"/>
          <w:divBdr>
            <w:top w:val="none" w:sz="0" w:space="0" w:color="auto"/>
            <w:left w:val="none" w:sz="0" w:space="0" w:color="auto"/>
            <w:bottom w:val="none" w:sz="0" w:space="0" w:color="auto"/>
            <w:right w:val="none" w:sz="0" w:space="0" w:color="auto"/>
          </w:divBdr>
        </w:div>
        <w:div w:id="1371801073">
          <w:marLeft w:val="0"/>
          <w:marRight w:val="0"/>
          <w:marTop w:val="0"/>
          <w:marBottom w:val="0"/>
          <w:divBdr>
            <w:top w:val="none" w:sz="0" w:space="0" w:color="auto"/>
            <w:left w:val="none" w:sz="0" w:space="0" w:color="auto"/>
            <w:bottom w:val="none" w:sz="0" w:space="0" w:color="auto"/>
            <w:right w:val="none" w:sz="0" w:space="0" w:color="auto"/>
          </w:divBdr>
        </w:div>
        <w:div w:id="2000890120">
          <w:marLeft w:val="0"/>
          <w:marRight w:val="0"/>
          <w:marTop w:val="0"/>
          <w:marBottom w:val="0"/>
          <w:divBdr>
            <w:top w:val="none" w:sz="0" w:space="0" w:color="auto"/>
            <w:left w:val="none" w:sz="0" w:space="0" w:color="auto"/>
            <w:bottom w:val="none" w:sz="0" w:space="0" w:color="auto"/>
            <w:right w:val="none" w:sz="0" w:space="0" w:color="auto"/>
          </w:divBdr>
        </w:div>
        <w:div w:id="785852521">
          <w:marLeft w:val="0"/>
          <w:marRight w:val="0"/>
          <w:marTop w:val="0"/>
          <w:marBottom w:val="0"/>
          <w:divBdr>
            <w:top w:val="none" w:sz="0" w:space="0" w:color="auto"/>
            <w:left w:val="none" w:sz="0" w:space="0" w:color="auto"/>
            <w:bottom w:val="none" w:sz="0" w:space="0" w:color="auto"/>
            <w:right w:val="none" w:sz="0" w:space="0" w:color="auto"/>
          </w:divBdr>
        </w:div>
        <w:div w:id="1536427599">
          <w:marLeft w:val="0"/>
          <w:marRight w:val="0"/>
          <w:marTop w:val="0"/>
          <w:marBottom w:val="0"/>
          <w:divBdr>
            <w:top w:val="none" w:sz="0" w:space="0" w:color="auto"/>
            <w:left w:val="none" w:sz="0" w:space="0" w:color="auto"/>
            <w:bottom w:val="none" w:sz="0" w:space="0" w:color="auto"/>
            <w:right w:val="none" w:sz="0" w:space="0" w:color="auto"/>
          </w:divBdr>
        </w:div>
        <w:div w:id="560213012">
          <w:marLeft w:val="0"/>
          <w:marRight w:val="0"/>
          <w:marTop w:val="0"/>
          <w:marBottom w:val="0"/>
          <w:divBdr>
            <w:top w:val="none" w:sz="0" w:space="0" w:color="auto"/>
            <w:left w:val="none" w:sz="0" w:space="0" w:color="auto"/>
            <w:bottom w:val="none" w:sz="0" w:space="0" w:color="auto"/>
            <w:right w:val="none" w:sz="0" w:space="0" w:color="auto"/>
          </w:divBdr>
        </w:div>
        <w:div w:id="135413700">
          <w:marLeft w:val="0"/>
          <w:marRight w:val="0"/>
          <w:marTop w:val="0"/>
          <w:marBottom w:val="0"/>
          <w:divBdr>
            <w:top w:val="none" w:sz="0" w:space="0" w:color="auto"/>
            <w:left w:val="none" w:sz="0" w:space="0" w:color="auto"/>
            <w:bottom w:val="none" w:sz="0" w:space="0" w:color="auto"/>
            <w:right w:val="none" w:sz="0" w:space="0" w:color="auto"/>
          </w:divBdr>
        </w:div>
        <w:div w:id="1313488716">
          <w:marLeft w:val="0"/>
          <w:marRight w:val="0"/>
          <w:marTop w:val="0"/>
          <w:marBottom w:val="0"/>
          <w:divBdr>
            <w:top w:val="none" w:sz="0" w:space="0" w:color="auto"/>
            <w:left w:val="none" w:sz="0" w:space="0" w:color="auto"/>
            <w:bottom w:val="none" w:sz="0" w:space="0" w:color="auto"/>
            <w:right w:val="none" w:sz="0" w:space="0" w:color="auto"/>
          </w:divBdr>
        </w:div>
        <w:div w:id="1580557960">
          <w:marLeft w:val="0"/>
          <w:marRight w:val="0"/>
          <w:marTop w:val="0"/>
          <w:marBottom w:val="0"/>
          <w:divBdr>
            <w:top w:val="none" w:sz="0" w:space="0" w:color="auto"/>
            <w:left w:val="none" w:sz="0" w:space="0" w:color="auto"/>
            <w:bottom w:val="none" w:sz="0" w:space="0" w:color="auto"/>
            <w:right w:val="none" w:sz="0" w:space="0" w:color="auto"/>
          </w:divBdr>
        </w:div>
        <w:div w:id="364017923">
          <w:marLeft w:val="0"/>
          <w:marRight w:val="0"/>
          <w:marTop w:val="0"/>
          <w:marBottom w:val="0"/>
          <w:divBdr>
            <w:top w:val="none" w:sz="0" w:space="0" w:color="auto"/>
            <w:left w:val="none" w:sz="0" w:space="0" w:color="auto"/>
            <w:bottom w:val="none" w:sz="0" w:space="0" w:color="auto"/>
            <w:right w:val="none" w:sz="0" w:space="0" w:color="auto"/>
          </w:divBdr>
        </w:div>
        <w:div w:id="175661347">
          <w:marLeft w:val="0"/>
          <w:marRight w:val="0"/>
          <w:marTop w:val="0"/>
          <w:marBottom w:val="0"/>
          <w:divBdr>
            <w:top w:val="none" w:sz="0" w:space="0" w:color="auto"/>
            <w:left w:val="none" w:sz="0" w:space="0" w:color="auto"/>
            <w:bottom w:val="none" w:sz="0" w:space="0" w:color="auto"/>
            <w:right w:val="none" w:sz="0" w:space="0" w:color="auto"/>
          </w:divBdr>
        </w:div>
        <w:div w:id="751395912">
          <w:marLeft w:val="0"/>
          <w:marRight w:val="0"/>
          <w:marTop w:val="0"/>
          <w:marBottom w:val="0"/>
          <w:divBdr>
            <w:top w:val="none" w:sz="0" w:space="0" w:color="auto"/>
            <w:left w:val="none" w:sz="0" w:space="0" w:color="auto"/>
            <w:bottom w:val="none" w:sz="0" w:space="0" w:color="auto"/>
            <w:right w:val="none" w:sz="0" w:space="0" w:color="auto"/>
          </w:divBdr>
        </w:div>
        <w:div w:id="942497004">
          <w:marLeft w:val="0"/>
          <w:marRight w:val="0"/>
          <w:marTop w:val="0"/>
          <w:marBottom w:val="0"/>
          <w:divBdr>
            <w:top w:val="none" w:sz="0" w:space="0" w:color="auto"/>
            <w:left w:val="none" w:sz="0" w:space="0" w:color="auto"/>
            <w:bottom w:val="none" w:sz="0" w:space="0" w:color="auto"/>
            <w:right w:val="none" w:sz="0" w:space="0" w:color="auto"/>
          </w:divBdr>
        </w:div>
        <w:div w:id="1653830404">
          <w:marLeft w:val="0"/>
          <w:marRight w:val="0"/>
          <w:marTop w:val="0"/>
          <w:marBottom w:val="0"/>
          <w:divBdr>
            <w:top w:val="none" w:sz="0" w:space="0" w:color="auto"/>
            <w:left w:val="none" w:sz="0" w:space="0" w:color="auto"/>
            <w:bottom w:val="none" w:sz="0" w:space="0" w:color="auto"/>
            <w:right w:val="none" w:sz="0" w:space="0" w:color="auto"/>
          </w:divBdr>
        </w:div>
        <w:div w:id="211814842">
          <w:marLeft w:val="0"/>
          <w:marRight w:val="0"/>
          <w:marTop w:val="0"/>
          <w:marBottom w:val="0"/>
          <w:divBdr>
            <w:top w:val="none" w:sz="0" w:space="0" w:color="auto"/>
            <w:left w:val="none" w:sz="0" w:space="0" w:color="auto"/>
            <w:bottom w:val="none" w:sz="0" w:space="0" w:color="auto"/>
            <w:right w:val="none" w:sz="0" w:space="0" w:color="auto"/>
          </w:divBdr>
        </w:div>
        <w:div w:id="807665812">
          <w:marLeft w:val="0"/>
          <w:marRight w:val="0"/>
          <w:marTop w:val="0"/>
          <w:marBottom w:val="0"/>
          <w:divBdr>
            <w:top w:val="none" w:sz="0" w:space="0" w:color="auto"/>
            <w:left w:val="none" w:sz="0" w:space="0" w:color="auto"/>
            <w:bottom w:val="none" w:sz="0" w:space="0" w:color="auto"/>
            <w:right w:val="none" w:sz="0" w:space="0" w:color="auto"/>
          </w:divBdr>
        </w:div>
        <w:div w:id="975332936">
          <w:marLeft w:val="0"/>
          <w:marRight w:val="0"/>
          <w:marTop w:val="0"/>
          <w:marBottom w:val="0"/>
          <w:divBdr>
            <w:top w:val="none" w:sz="0" w:space="0" w:color="auto"/>
            <w:left w:val="none" w:sz="0" w:space="0" w:color="auto"/>
            <w:bottom w:val="none" w:sz="0" w:space="0" w:color="auto"/>
            <w:right w:val="none" w:sz="0" w:space="0" w:color="auto"/>
          </w:divBdr>
        </w:div>
        <w:div w:id="123235093">
          <w:marLeft w:val="0"/>
          <w:marRight w:val="0"/>
          <w:marTop w:val="0"/>
          <w:marBottom w:val="0"/>
          <w:divBdr>
            <w:top w:val="none" w:sz="0" w:space="0" w:color="auto"/>
            <w:left w:val="none" w:sz="0" w:space="0" w:color="auto"/>
            <w:bottom w:val="none" w:sz="0" w:space="0" w:color="auto"/>
            <w:right w:val="none" w:sz="0" w:space="0" w:color="auto"/>
          </w:divBdr>
        </w:div>
        <w:div w:id="634062590">
          <w:marLeft w:val="0"/>
          <w:marRight w:val="0"/>
          <w:marTop w:val="0"/>
          <w:marBottom w:val="0"/>
          <w:divBdr>
            <w:top w:val="none" w:sz="0" w:space="0" w:color="auto"/>
            <w:left w:val="none" w:sz="0" w:space="0" w:color="auto"/>
            <w:bottom w:val="none" w:sz="0" w:space="0" w:color="auto"/>
            <w:right w:val="none" w:sz="0" w:space="0" w:color="auto"/>
          </w:divBdr>
        </w:div>
        <w:div w:id="1174800028">
          <w:marLeft w:val="0"/>
          <w:marRight w:val="0"/>
          <w:marTop w:val="0"/>
          <w:marBottom w:val="0"/>
          <w:divBdr>
            <w:top w:val="none" w:sz="0" w:space="0" w:color="auto"/>
            <w:left w:val="none" w:sz="0" w:space="0" w:color="auto"/>
            <w:bottom w:val="none" w:sz="0" w:space="0" w:color="auto"/>
            <w:right w:val="none" w:sz="0" w:space="0" w:color="auto"/>
          </w:divBdr>
        </w:div>
        <w:div w:id="429005561">
          <w:marLeft w:val="0"/>
          <w:marRight w:val="0"/>
          <w:marTop w:val="0"/>
          <w:marBottom w:val="0"/>
          <w:divBdr>
            <w:top w:val="none" w:sz="0" w:space="0" w:color="auto"/>
            <w:left w:val="none" w:sz="0" w:space="0" w:color="auto"/>
            <w:bottom w:val="none" w:sz="0" w:space="0" w:color="auto"/>
            <w:right w:val="none" w:sz="0" w:space="0" w:color="auto"/>
          </w:divBdr>
        </w:div>
        <w:div w:id="1429692199">
          <w:marLeft w:val="0"/>
          <w:marRight w:val="0"/>
          <w:marTop w:val="0"/>
          <w:marBottom w:val="0"/>
          <w:divBdr>
            <w:top w:val="none" w:sz="0" w:space="0" w:color="auto"/>
            <w:left w:val="none" w:sz="0" w:space="0" w:color="auto"/>
            <w:bottom w:val="none" w:sz="0" w:space="0" w:color="auto"/>
            <w:right w:val="none" w:sz="0" w:space="0" w:color="auto"/>
          </w:divBdr>
        </w:div>
        <w:div w:id="225729029">
          <w:marLeft w:val="0"/>
          <w:marRight w:val="0"/>
          <w:marTop w:val="0"/>
          <w:marBottom w:val="0"/>
          <w:divBdr>
            <w:top w:val="none" w:sz="0" w:space="0" w:color="auto"/>
            <w:left w:val="none" w:sz="0" w:space="0" w:color="auto"/>
            <w:bottom w:val="none" w:sz="0" w:space="0" w:color="auto"/>
            <w:right w:val="none" w:sz="0" w:space="0" w:color="auto"/>
          </w:divBdr>
        </w:div>
        <w:div w:id="155264307">
          <w:marLeft w:val="0"/>
          <w:marRight w:val="0"/>
          <w:marTop w:val="0"/>
          <w:marBottom w:val="0"/>
          <w:divBdr>
            <w:top w:val="none" w:sz="0" w:space="0" w:color="auto"/>
            <w:left w:val="none" w:sz="0" w:space="0" w:color="auto"/>
            <w:bottom w:val="none" w:sz="0" w:space="0" w:color="auto"/>
            <w:right w:val="none" w:sz="0" w:space="0" w:color="auto"/>
          </w:divBdr>
        </w:div>
        <w:div w:id="618414499">
          <w:marLeft w:val="0"/>
          <w:marRight w:val="0"/>
          <w:marTop w:val="0"/>
          <w:marBottom w:val="0"/>
          <w:divBdr>
            <w:top w:val="none" w:sz="0" w:space="0" w:color="auto"/>
            <w:left w:val="none" w:sz="0" w:space="0" w:color="auto"/>
            <w:bottom w:val="none" w:sz="0" w:space="0" w:color="auto"/>
            <w:right w:val="none" w:sz="0" w:space="0" w:color="auto"/>
          </w:divBdr>
        </w:div>
        <w:div w:id="640768724">
          <w:marLeft w:val="0"/>
          <w:marRight w:val="0"/>
          <w:marTop w:val="0"/>
          <w:marBottom w:val="0"/>
          <w:divBdr>
            <w:top w:val="none" w:sz="0" w:space="0" w:color="auto"/>
            <w:left w:val="none" w:sz="0" w:space="0" w:color="auto"/>
            <w:bottom w:val="none" w:sz="0" w:space="0" w:color="auto"/>
            <w:right w:val="none" w:sz="0" w:space="0" w:color="auto"/>
          </w:divBdr>
        </w:div>
        <w:div w:id="147523626">
          <w:marLeft w:val="0"/>
          <w:marRight w:val="0"/>
          <w:marTop w:val="0"/>
          <w:marBottom w:val="0"/>
          <w:divBdr>
            <w:top w:val="none" w:sz="0" w:space="0" w:color="auto"/>
            <w:left w:val="none" w:sz="0" w:space="0" w:color="auto"/>
            <w:bottom w:val="none" w:sz="0" w:space="0" w:color="auto"/>
            <w:right w:val="none" w:sz="0" w:space="0" w:color="auto"/>
          </w:divBdr>
        </w:div>
        <w:div w:id="740714243">
          <w:marLeft w:val="0"/>
          <w:marRight w:val="0"/>
          <w:marTop w:val="0"/>
          <w:marBottom w:val="0"/>
          <w:divBdr>
            <w:top w:val="none" w:sz="0" w:space="0" w:color="auto"/>
            <w:left w:val="none" w:sz="0" w:space="0" w:color="auto"/>
            <w:bottom w:val="none" w:sz="0" w:space="0" w:color="auto"/>
            <w:right w:val="none" w:sz="0" w:space="0" w:color="auto"/>
          </w:divBdr>
        </w:div>
        <w:div w:id="2006736128">
          <w:marLeft w:val="0"/>
          <w:marRight w:val="0"/>
          <w:marTop w:val="0"/>
          <w:marBottom w:val="0"/>
          <w:divBdr>
            <w:top w:val="none" w:sz="0" w:space="0" w:color="auto"/>
            <w:left w:val="none" w:sz="0" w:space="0" w:color="auto"/>
            <w:bottom w:val="none" w:sz="0" w:space="0" w:color="auto"/>
            <w:right w:val="none" w:sz="0" w:space="0" w:color="auto"/>
          </w:divBdr>
        </w:div>
        <w:div w:id="1746682222">
          <w:marLeft w:val="0"/>
          <w:marRight w:val="0"/>
          <w:marTop w:val="0"/>
          <w:marBottom w:val="0"/>
          <w:divBdr>
            <w:top w:val="none" w:sz="0" w:space="0" w:color="auto"/>
            <w:left w:val="none" w:sz="0" w:space="0" w:color="auto"/>
            <w:bottom w:val="none" w:sz="0" w:space="0" w:color="auto"/>
            <w:right w:val="none" w:sz="0" w:space="0" w:color="auto"/>
          </w:divBdr>
        </w:div>
        <w:div w:id="592519575">
          <w:marLeft w:val="0"/>
          <w:marRight w:val="0"/>
          <w:marTop w:val="0"/>
          <w:marBottom w:val="0"/>
          <w:divBdr>
            <w:top w:val="none" w:sz="0" w:space="0" w:color="auto"/>
            <w:left w:val="none" w:sz="0" w:space="0" w:color="auto"/>
            <w:bottom w:val="none" w:sz="0" w:space="0" w:color="auto"/>
            <w:right w:val="none" w:sz="0" w:space="0" w:color="auto"/>
          </w:divBdr>
        </w:div>
        <w:div w:id="653677824">
          <w:marLeft w:val="0"/>
          <w:marRight w:val="0"/>
          <w:marTop w:val="0"/>
          <w:marBottom w:val="0"/>
          <w:divBdr>
            <w:top w:val="none" w:sz="0" w:space="0" w:color="auto"/>
            <w:left w:val="none" w:sz="0" w:space="0" w:color="auto"/>
            <w:bottom w:val="none" w:sz="0" w:space="0" w:color="auto"/>
            <w:right w:val="none" w:sz="0" w:space="0" w:color="auto"/>
          </w:divBdr>
        </w:div>
        <w:div w:id="2035685499">
          <w:marLeft w:val="0"/>
          <w:marRight w:val="0"/>
          <w:marTop w:val="0"/>
          <w:marBottom w:val="0"/>
          <w:divBdr>
            <w:top w:val="none" w:sz="0" w:space="0" w:color="auto"/>
            <w:left w:val="none" w:sz="0" w:space="0" w:color="auto"/>
            <w:bottom w:val="none" w:sz="0" w:space="0" w:color="auto"/>
            <w:right w:val="none" w:sz="0" w:space="0" w:color="auto"/>
          </w:divBdr>
        </w:div>
        <w:div w:id="1106969922">
          <w:marLeft w:val="0"/>
          <w:marRight w:val="0"/>
          <w:marTop w:val="0"/>
          <w:marBottom w:val="0"/>
          <w:divBdr>
            <w:top w:val="none" w:sz="0" w:space="0" w:color="auto"/>
            <w:left w:val="none" w:sz="0" w:space="0" w:color="auto"/>
            <w:bottom w:val="none" w:sz="0" w:space="0" w:color="auto"/>
            <w:right w:val="none" w:sz="0" w:space="0" w:color="auto"/>
          </w:divBdr>
        </w:div>
        <w:div w:id="1158887556">
          <w:marLeft w:val="0"/>
          <w:marRight w:val="0"/>
          <w:marTop w:val="0"/>
          <w:marBottom w:val="0"/>
          <w:divBdr>
            <w:top w:val="none" w:sz="0" w:space="0" w:color="auto"/>
            <w:left w:val="none" w:sz="0" w:space="0" w:color="auto"/>
            <w:bottom w:val="none" w:sz="0" w:space="0" w:color="auto"/>
            <w:right w:val="none" w:sz="0" w:space="0" w:color="auto"/>
          </w:divBdr>
        </w:div>
        <w:div w:id="818620675">
          <w:marLeft w:val="0"/>
          <w:marRight w:val="0"/>
          <w:marTop w:val="0"/>
          <w:marBottom w:val="0"/>
          <w:divBdr>
            <w:top w:val="none" w:sz="0" w:space="0" w:color="auto"/>
            <w:left w:val="none" w:sz="0" w:space="0" w:color="auto"/>
            <w:bottom w:val="none" w:sz="0" w:space="0" w:color="auto"/>
            <w:right w:val="none" w:sz="0" w:space="0" w:color="auto"/>
          </w:divBdr>
        </w:div>
        <w:div w:id="1677734438">
          <w:marLeft w:val="0"/>
          <w:marRight w:val="0"/>
          <w:marTop w:val="0"/>
          <w:marBottom w:val="0"/>
          <w:divBdr>
            <w:top w:val="none" w:sz="0" w:space="0" w:color="auto"/>
            <w:left w:val="none" w:sz="0" w:space="0" w:color="auto"/>
            <w:bottom w:val="none" w:sz="0" w:space="0" w:color="auto"/>
            <w:right w:val="none" w:sz="0" w:space="0" w:color="auto"/>
          </w:divBdr>
        </w:div>
        <w:div w:id="1866555823">
          <w:marLeft w:val="0"/>
          <w:marRight w:val="0"/>
          <w:marTop w:val="0"/>
          <w:marBottom w:val="0"/>
          <w:divBdr>
            <w:top w:val="none" w:sz="0" w:space="0" w:color="auto"/>
            <w:left w:val="none" w:sz="0" w:space="0" w:color="auto"/>
            <w:bottom w:val="none" w:sz="0" w:space="0" w:color="auto"/>
            <w:right w:val="none" w:sz="0" w:space="0" w:color="auto"/>
          </w:divBdr>
        </w:div>
        <w:div w:id="275986967">
          <w:marLeft w:val="0"/>
          <w:marRight w:val="0"/>
          <w:marTop w:val="0"/>
          <w:marBottom w:val="0"/>
          <w:divBdr>
            <w:top w:val="none" w:sz="0" w:space="0" w:color="auto"/>
            <w:left w:val="none" w:sz="0" w:space="0" w:color="auto"/>
            <w:bottom w:val="none" w:sz="0" w:space="0" w:color="auto"/>
            <w:right w:val="none" w:sz="0" w:space="0" w:color="auto"/>
          </w:divBdr>
        </w:div>
        <w:div w:id="379473934">
          <w:marLeft w:val="0"/>
          <w:marRight w:val="0"/>
          <w:marTop w:val="0"/>
          <w:marBottom w:val="0"/>
          <w:divBdr>
            <w:top w:val="none" w:sz="0" w:space="0" w:color="auto"/>
            <w:left w:val="none" w:sz="0" w:space="0" w:color="auto"/>
            <w:bottom w:val="none" w:sz="0" w:space="0" w:color="auto"/>
            <w:right w:val="none" w:sz="0" w:space="0" w:color="auto"/>
          </w:divBdr>
        </w:div>
        <w:div w:id="1091706987">
          <w:marLeft w:val="0"/>
          <w:marRight w:val="0"/>
          <w:marTop w:val="0"/>
          <w:marBottom w:val="0"/>
          <w:divBdr>
            <w:top w:val="none" w:sz="0" w:space="0" w:color="auto"/>
            <w:left w:val="none" w:sz="0" w:space="0" w:color="auto"/>
            <w:bottom w:val="none" w:sz="0" w:space="0" w:color="auto"/>
            <w:right w:val="none" w:sz="0" w:space="0" w:color="auto"/>
          </w:divBdr>
        </w:div>
      </w:divsChild>
    </w:div>
    <w:div w:id="1288514614">
      <w:bodyDiv w:val="1"/>
      <w:marLeft w:val="0"/>
      <w:marRight w:val="0"/>
      <w:marTop w:val="0"/>
      <w:marBottom w:val="0"/>
      <w:divBdr>
        <w:top w:val="none" w:sz="0" w:space="0" w:color="auto"/>
        <w:left w:val="none" w:sz="0" w:space="0" w:color="auto"/>
        <w:bottom w:val="none" w:sz="0" w:space="0" w:color="auto"/>
        <w:right w:val="none" w:sz="0" w:space="0" w:color="auto"/>
      </w:divBdr>
    </w:div>
    <w:div w:id="1459176994">
      <w:bodyDiv w:val="1"/>
      <w:marLeft w:val="0"/>
      <w:marRight w:val="0"/>
      <w:marTop w:val="0"/>
      <w:marBottom w:val="0"/>
      <w:divBdr>
        <w:top w:val="none" w:sz="0" w:space="0" w:color="auto"/>
        <w:left w:val="none" w:sz="0" w:space="0" w:color="auto"/>
        <w:bottom w:val="none" w:sz="0" w:space="0" w:color="auto"/>
        <w:right w:val="none" w:sz="0" w:space="0" w:color="auto"/>
      </w:divBdr>
    </w:div>
    <w:div w:id="1583174443">
      <w:bodyDiv w:val="1"/>
      <w:marLeft w:val="0"/>
      <w:marRight w:val="0"/>
      <w:marTop w:val="0"/>
      <w:marBottom w:val="0"/>
      <w:divBdr>
        <w:top w:val="none" w:sz="0" w:space="0" w:color="auto"/>
        <w:left w:val="none" w:sz="0" w:space="0" w:color="auto"/>
        <w:bottom w:val="none" w:sz="0" w:space="0" w:color="auto"/>
        <w:right w:val="none" w:sz="0" w:space="0" w:color="auto"/>
      </w:divBdr>
      <w:divsChild>
        <w:div w:id="1915359019">
          <w:marLeft w:val="0"/>
          <w:marRight w:val="0"/>
          <w:marTop w:val="0"/>
          <w:marBottom w:val="0"/>
          <w:divBdr>
            <w:top w:val="none" w:sz="0" w:space="0" w:color="auto"/>
            <w:left w:val="none" w:sz="0" w:space="0" w:color="auto"/>
            <w:bottom w:val="none" w:sz="0" w:space="0" w:color="auto"/>
            <w:right w:val="none" w:sz="0" w:space="0" w:color="auto"/>
          </w:divBdr>
          <w:divsChild>
            <w:div w:id="62726596">
              <w:marLeft w:val="0"/>
              <w:marRight w:val="0"/>
              <w:marTop w:val="0"/>
              <w:marBottom w:val="0"/>
              <w:divBdr>
                <w:top w:val="none" w:sz="0" w:space="0" w:color="auto"/>
                <w:left w:val="none" w:sz="0" w:space="0" w:color="auto"/>
                <w:bottom w:val="none" w:sz="0" w:space="0" w:color="auto"/>
                <w:right w:val="none" w:sz="0" w:space="0" w:color="auto"/>
              </w:divBdr>
            </w:div>
            <w:div w:id="6731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8735">
      <w:bodyDiv w:val="1"/>
      <w:marLeft w:val="0"/>
      <w:marRight w:val="0"/>
      <w:marTop w:val="0"/>
      <w:marBottom w:val="0"/>
      <w:divBdr>
        <w:top w:val="none" w:sz="0" w:space="0" w:color="auto"/>
        <w:left w:val="none" w:sz="0" w:space="0" w:color="auto"/>
        <w:bottom w:val="none" w:sz="0" w:space="0" w:color="auto"/>
        <w:right w:val="none" w:sz="0" w:space="0" w:color="auto"/>
      </w:divBdr>
    </w:div>
    <w:div w:id="201622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alex\teaching\GIBM\admin\template_BBZBL_single_pa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A94F27A-709A-4DF2-95D9-27700954A57C}">
  <we:reference id="wa104381727" version="1.0.0.9" store="en-US" storeType="OMEX"/>
  <we:alternateReferences>
    <we:reference id="WA104381727" version="1.0.0.9"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D35EF8-CC4D-457E-BE28-C78B041DF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template_BBZBL_single_page.dotx</Template>
  <TotalTime>0</TotalTime>
  <Pages>9</Pages>
  <Words>1119</Words>
  <Characters>7054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NewDoc</vt:lpstr>
    </vt:vector>
  </TitlesOfParts>
  <Company>None</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NewDoc</dc:title>
  <dc:subject>None</dc:subject>
  <dc:creator>alex</dc:creator>
  <cp:keywords/>
  <dc:description/>
  <cp:lastModifiedBy>AlexB</cp:lastModifiedBy>
  <cp:revision>128</cp:revision>
  <cp:lastPrinted>2021-09-19T10:40:00Z</cp:lastPrinted>
  <dcterms:created xsi:type="dcterms:W3CDTF">2023-08-23T06:59:00Z</dcterms:created>
  <dcterms:modified xsi:type="dcterms:W3CDTF">2025-10-15T12:02:00Z</dcterms:modified>
</cp:coreProperties>
</file>